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glossary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customXml/itemProps3.xml" ContentType="application/vnd.openxmlformats-officedocument.customXml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customXml/itemProps2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1C453A3" w14:textId="382D1A41" w:rsidR="00B93FE2" w:rsidRDefault="00EF78E7" w:rsidP="00D0468B">
      <w:pPr>
        <w:pStyle w:val="ImagePlaceholder"/>
      </w:pPr>
      <w:r>
        <w:rPr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260F6275" wp14:editId="3B715146">
                <wp:simplePos x="0" y="0"/>
                <wp:positionH relativeFrom="column">
                  <wp:posOffset>-907415</wp:posOffset>
                </wp:positionH>
                <wp:positionV relativeFrom="paragraph">
                  <wp:posOffset>-696951</wp:posOffset>
                </wp:positionV>
                <wp:extent cx="7772400" cy="10071946"/>
                <wp:effectExtent l="0" t="0" r="0" b="0"/>
                <wp:wrapNone/>
                <wp:docPr id="4" name="Group 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10071946"/>
                          <a:chOff x="0" y="0"/>
                          <a:chExt cx="7772400" cy="10071946"/>
                        </a:xfrm>
                      </wpg:grpSpPr>
                      <wps:wsp>
                        <wps:cNvPr id="1" name="Rectangle 1"/>
                        <wps:cNvSpPr/>
                        <wps:spPr>
                          <a:xfrm>
                            <a:off x="0" y="0"/>
                            <a:ext cx="7772400" cy="10058400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Picture 3" descr="Decorative"/>
                          <pic:cNvPicPr>
                            <a:picLocks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13546"/>
                            <a:ext cx="7772400" cy="1005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2F692BF" id="Group 4" o:spid="_x0000_s1026" alt="&quot;&quot;" style="position:absolute;margin-left:-71.45pt;margin-top:-54.9pt;width:612pt;height:793.05pt;z-index:-251657216;mso-width-relative:margin;mso-height-relative:margin" coordsize="77724,100719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Pj/2bsXKLnq+7DjI94PYRkJ7c694iHL&#13;&#10;GAHSSiAkkIQDdpw4xOZhkHaXNq2duCl23Lhpjtu0PaktnzSt6wclxNiNrN25I1wSo1jaWeEQv2L8&#13;&#10;AO3sAgEH4xcP8xYSgsaxtTOzgpnuaC/x6w9G0mo1O/fzOed7kH1s7Wg087/z//+YGQ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/7+9u4+Nu74POO7AxhB0rQajaWjxnU3sxPd7OD+e73dGdJrKpK7tVKQKbdO0TKsWmEbZH2tHkbp1&#13;&#10;badpEmpZu1LEWlTIWqCDQXka0FBoNyDQCgjhQcSJTRzbcZzcmY62g4aQztf8kNj2hQXIg333eknv&#13;&#10;fyLZPn/vj3z0/ci/Aw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">
                <v:rect id="Rectangle 1" o:spid="_x0000_s1027" style="position:absolute;width:77724;height:10058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" fillcolor="#fdf9e2 [3204]" stroked="f" strokeweight="1pt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" o:spid="_x0000_s1028" type="#_x0000_t75" alt="Decorative" style="position:absolute;top:135;width:77724;height:100584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">
                  <v:imagedata r:id="rId11" o:title="Decorative"/>
                  <o:lock v:ext="edit" aspectratio="f"/>
                </v:shape>
              </v:group>
            </w:pict>
          </mc:Fallback>
        </mc:AlternateContent>
      </w:r>
    </w:p>
    <w:p w14:paraId="03C965F7" w14:textId="77777777" w:rsidR="00D0468B" w:rsidRDefault="00D0468B" w:rsidP="00D0468B"/>
    <w:tbl>
      <w:tblPr>
        <w:tblW w:w="0" w:type="auto"/>
        <w:tblLook w:val="0600" w:firstRow="0" w:lastRow="0" w:firstColumn="0" w:lastColumn="0" w:noHBand="1" w:noVBand="1"/>
      </w:tblPr>
      <w:tblGrid>
        <w:gridCol w:w="2610"/>
        <w:gridCol w:w="3060"/>
        <w:gridCol w:w="3680"/>
        <w:gridCol w:w="10"/>
      </w:tblGrid>
      <w:tr w:rsidR="00D0468B" w:rsidRPr="00EF78E7" w14:paraId="1C08E613" w14:textId="77777777" w:rsidTr="00D90555">
        <w:trPr>
          <w:gridAfter w:val="1"/>
          <w:wAfter w:w="10" w:type="dxa"/>
          <w:trHeight w:val="1512"/>
        </w:trPr>
        <w:tc>
          <w:tcPr>
            <w:tcW w:w="5670" w:type="dxa"/>
            <w:gridSpan w:val="2"/>
          </w:tcPr>
          <w:p w14:paraId="60596EB9" w14:textId="77777777" w:rsidR="00D0468B" w:rsidRPr="007E6EA2" w:rsidRDefault="00C86370" w:rsidP="00D0468B">
            <w:pPr>
              <w:pStyle w:val="Title"/>
            </w:pPr>
            <w:sdt>
              <w:sdtPr>
                <w:id w:val="-1080062797"/>
                <w:placeholder>
                  <w:docPart w:val="3E19678310CE7E469252302432B5AD26"/>
                </w:placeholder>
                <w:showingPlcHdr/>
                <w15:appearance w15:val="hidden"/>
              </w:sdtPr>
              <w:sdtEndPr/>
              <w:sdtContent>
                <w:r w:rsidR="00EF78E7" w:rsidRPr="00EF78E7">
                  <w:t>MEETING AGENDA</w:t>
                </w:r>
              </w:sdtContent>
            </w:sdt>
            <w:r w:rsidR="00EF78E7">
              <w:t xml:space="preserve"> </w:t>
            </w:r>
          </w:p>
        </w:tc>
        <w:tc>
          <w:tcPr>
            <w:tcW w:w="3680" w:type="dxa"/>
          </w:tcPr>
          <w:p w14:paraId="61F99FAC" w14:textId="02EEB917" w:rsidR="00D0468B" w:rsidRPr="00EF78E7" w:rsidRDefault="00C86370" w:rsidP="00EF78E7">
            <w:sdt>
              <w:sdtPr>
                <w:rPr>
                  <w:rStyle w:val="Heading1Char"/>
                </w:rPr>
                <w:id w:val="1648861078"/>
                <w:placeholder>
                  <w:docPart w:val="4F38F9426B73F54D8FC16B13ACC5D100"/>
                </w:placeholder>
                <w:temporary/>
                <w:showingPlcHdr/>
                <w15:appearance w15:val="hidden"/>
              </w:sdtPr>
              <w:sdtEndPr>
                <w:rPr>
                  <w:rStyle w:val="Heading1Char"/>
                </w:rPr>
              </w:sdtEndPr>
              <w:sdtContent>
                <w:r w:rsidR="00D0468B" w:rsidRPr="00EF78E7">
                  <w:rPr>
                    <w:rStyle w:val="Heading1Char"/>
                  </w:rPr>
                  <w:t>Date:</w:t>
                </w:r>
              </w:sdtContent>
            </w:sdt>
            <w:r w:rsidR="00D0468B" w:rsidRPr="00EF78E7">
              <w:t xml:space="preserve"> </w:t>
            </w:r>
            <w:r w:rsidR="004E1941">
              <w:t>21</w:t>
            </w:r>
            <w:r w:rsidR="008B4FE2">
              <w:t xml:space="preserve"> August 2026</w:t>
            </w:r>
          </w:p>
          <w:p w14:paraId="406F7BFA" w14:textId="7444625E" w:rsidR="00D0468B" w:rsidRPr="00EF78E7" w:rsidRDefault="00C86370" w:rsidP="00EF78E7">
            <w:sdt>
              <w:sdtPr>
                <w:rPr>
                  <w:rStyle w:val="Heading1Char"/>
                </w:rPr>
                <w:id w:val="-1529714464"/>
                <w:placeholder>
                  <w:docPart w:val="8CF34C5D8A068F40AA3268B7A487A20F"/>
                </w:placeholder>
                <w:temporary/>
                <w:showingPlcHdr/>
                <w15:appearance w15:val="hidden"/>
              </w:sdtPr>
              <w:sdtEndPr>
                <w:rPr>
                  <w:rStyle w:val="Heading1Char"/>
                </w:rPr>
              </w:sdtEndPr>
              <w:sdtContent>
                <w:r w:rsidR="00D0468B" w:rsidRPr="00EF78E7">
                  <w:rPr>
                    <w:rStyle w:val="Heading1Char"/>
                  </w:rPr>
                  <w:t>Time:</w:t>
                </w:r>
              </w:sdtContent>
            </w:sdt>
            <w:r w:rsidR="00D0468B" w:rsidRPr="00EF78E7">
              <w:t xml:space="preserve"> </w:t>
            </w:r>
            <w:r w:rsidR="00332377">
              <w:t>2</w:t>
            </w:r>
            <w:r w:rsidR="00E111E4">
              <w:t>:30pm</w:t>
            </w:r>
          </w:p>
          <w:p w14:paraId="0FF3EE47" w14:textId="18460C4F" w:rsidR="00D0468B" w:rsidRPr="00EF78E7" w:rsidRDefault="00C86370" w:rsidP="00EF78E7">
            <w:sdt>
              <w:sdtPr>
                <w:rPr>
                  <w:rStyle w:val="Heading1Char"/>
                </w:rPr>
                <w:id w:val="-1243418199"/>
                <w:placeholder>
                  <w:docPart w:val="2699845FDB10C144B7E6ABB1EC9824B0"/>
                </w:placeholder>
                <w:temporary/>
                <w:showingPlcHdr/>
                <w15:appearance w15:val="hidden"/>
              </w:sdtPr>
              <w:sdtEndPr>
                <w:rPr>
                  <w:rStyle w:val="Heading1Char"/>
                </w:rPr>
              </w:sdtEndPr>
              <w:sdtContent>
                <w:r w:rsidR="00D0468B" w:rsidRPr="00EF78E7">
                  <w:rPr>
                    <w:rStyle w:val="Heading1Char"/>
                  </w:rPr>
                  <w:t>Facilitator:</w:t>
                </w:r>
              </w:sdtContent>
            </w:sdt>
            <w:r w:rsidR="00D0468B" w:rsidRPr="00EF78E7">
              <w:t xml:space="preserve"> </w:t>
            </w:r>
            <w:r w:rsidR="00A41DE6">
              <w:t xml:space="preserve">Salman </w:t>
            </w:r>
            <w:proofErr w:type="spellStart"/>
            <w:r w:rsidR="00916D15">
              <w:t>Maarouf</w:t>
            </w:r>
            <w:proofErr w:type="spellEnd"/>
            <w:r w:rsidR="00916D15">
              <w:t xml:space="preserve"> &amp; Aryan</w:t>
            </w:r>
            <w:r w:rsidR="000C0EBD">
              <w:t xml:space="preserve"> </w:t>
            </w:r>
            <w:proofErr w:type="spellStart"/>
            <w:r w:rsidR="000C0EBD">
              <w:t>Gholami</w:t>
            </w:r>
            <w:proofErr w:type="spellEnd"/>
          </w:p>
        </w:tc>
      </w:tr>
      <w:tr w:rsidR="00D0468B" w:rsidRPr="00A13A92" w14:paraId="63311E3E" w14:textId="77777777" w:rsidTr="00F45EEE">
        <w:trPr>
          <w:trHeight w:val="369"/>
        </w:trPr>
        <w:tc>
          <w:tcPr>
            <w:tcW w:w="2610" w:type="dxa"/>
          </w:tcPr>
          <w:p w14:paraId="1C6F16EF" w14:textId="15CADA10" w:rsidR="00D0468B" w:rsidRPr="00DC72E0" w:rsidRDefault="00D0468B" w:rsidP="00CA500C">
            <w:pPr>
              <w:rPr>
                <w:rStyle w:val="Bold"/>
                <w:rFonts w:ascii="Segoe UI Variable Display" w:hAnsi="Segoe UI Variable Display"/>
                <w:color w:val="FFFFFF" w:themeColor="background1"/>
              </w:rPr>
            </w:pPr>
          </w:p>
        </w:tc>
        <w:tc>
          <w:tcPr>
            <w:tcW w:w="3060" w:type="dxa"/>
          </w:tcPr>
          <w:p w14:paraId="6CCF92DB" w14:textId="77777777" w:rsidR="00D0468B" w:rsidRPr="00DC72E0" w:rsidRDefault="00D0468B" w:rsidP="00CA500C">
            <w:pPr>
              <w:rPr>
                <w:rStyle w:val="Bold"/>
                <w:rFonts w:ascii="Segoe UI Variable Display" w:hAnsi="Segoe UI Variable Display"/>
                <w:color w:val="FFFFFF" w:themeColor="background1"/>
              </w:rPr>
            </w:pPr>
          </w:p>
        </w:tc>
        <w:tc>
          <w:tcPr>
            <w:tcW w:w="3690" w:type="dxa"/>
            <w:gridSpan w:val="2"/>
          </w:tcPr>
          <w:p w14:paraId="7241D910" w14:textId="77777777" w:rsidR="00D0468B" w:rsidRPr="00EF78E7" w:rsidRDefault="00D0468B" w:rsidP="00EF78E7"/>
        </w:tc>
      </w:tr>
      <w:tr w:rsidR="00D0468B" w:rsidRPr="00A13A92" w14:paraId="19E73C80" w14:textId="77777777" w:rsidTr="00CA500C">
        <w:trPr>
          <w:trHeight w:val="594"/>
        </w:trPr>
        <w:tc>
          <w:tcPr>
            <w:tcW w:w="2610" w:type="dxa"/>
          </w:tcPr>
          <w:p w14:paraId="6E620BDC" w14:textId="170B1F31" w:rsidR="00D0468B" w:rsidRPr="00D90555" w:rsidRDefault="004B33CD" w:rsidP="00D90555">
            <w:pPr>
              <w:pStyle w:val="Heading1"/>
            </w:pPr>
            <w:r>
              <w:rPr>
                <w:rFonts w:ascii="Arial Black" w:hAnsi="Arial Black"/>
                <w:bCs w:val="0"/>
                <w:color w:val="auto"/>
                <w:szCs w:val="16"/>
              </w:rPr>
              <w:t xml:space="preserve">Salman </w:t>
            </w:r>
            <w:proofErr w:type="spellStart"/>
            <w:r>
              <w:rPr>
                <w:rFonts w:ascii="Arial Black" w:hAnsi="Arial Black"/>
                <w:bCs w:val="0"/>
                <w:color w:val="auto"/>
                <w:szCs w:val="16"/>
              </w:rPr>
              <w:t>Maarouf</w:t>
            </w:r>
            <w:proofErr w:type="spellEnd"/>
          </w:p>
          <w:p w14:paraId="426DE0DF" w14:textId="5C4A2ED6" w:rsidR="00D0468B" w:rsidRPr="00D90555" w:rsidRDefault="00BF023A" w:rsidP="00D90555">
            <w:pPr>
              <w:pStyle w:val="Heading2"/>
            </w:pPr>
            <w:r>
              <w:t>Project Manager</w:t>
            </w:r>
          </w:p>
        </w:tc>
        <w:tc>
          <w:tcPr>
            <w:tcW w:w="3060" w:type="dxa"/>
          </w:tcPr>
          <w:p w14:paraId="0C589EB6" w14:textId="79EC10A7" w:rsidR="00D0468B" w:rsidRPr="00D90555" w:rsidRDefault="002012FB" w:rsidP="00D90555">
            <w:pPr>
              <w:pStyle w:val="Heading1"/>
            </w:pPr>
            <w:r>
              <w:t xml:space="preserve">Aryan </w:t>
            </w:r>
            <w:proofErr w:type="spellStart"/>
            <w:r>
              <w:t>Gholami</w:t>
            </w:r>
            <w:proofErr w:type="spellEnd"/>
          </w:p>
          <w:p w14:paraId="3ECD5B79" w14:textId="7B730D30" w:rsidR="00D0468B" w:rsidRPr="00003F79" w:rsidRDefault="002012FB" w:rsidP="00D90555">
            <w:pPr>
              <w:pStyle w:val="Heading2"/>
              <w:rPr>
                <w:rFonts w:eastAsia="MS Mincho"/>
              </w:rPr>
            </w:pPr>
            <w:r>
              <w:t>Busin</w:t>
            </w:r>
            <w:r w:rsidR="00003F79">
              <w:t>ess Analyst</w:t>
            </w:r>
          </w:p>
          <w:p w14:paraId="673B0300" w14:textId="77777777" w:rsidR="00F45EEE" w:rsidRPr="00D90555" w:rsidRDefault="00F45EEE" w:rsidP="00D90555">
            <w:pPr>
              <w:pStyle w:val="Heading2"/>
            </w:pPr>
          </w:p>
        </w:tc>
        <w:tc>
          <w:tcPr>
            <w:tcW w:w="3690" w:type="dxa"/>
            <w:gridSpan w:val="2"/>
          </w:tcPr>
          <w:p w14:paraId="5DEF133B" w14:textId="707EDA35" w:rsidR="00D0468B" w:rsidRPr="00D90555" w:rsidRDefault="00C715CD" w:rsidP="00D90555">
            <w:pPr>
              <w:pStyle w:val="Heading1"/>
            </w:pPr>
            <w:r>
              <w:t xml:space="preserve">Turin </w:t>
            </w:r>
            <w:proofErr w:type="spellStart"/>
            <w:r>
              <w:t>Sayed</w:t>
            </w:r>
            <w:proofErr w:type="spellEnd"/>
          </w:p>
          <w:p w14:paraId="37C19E6B" w14:textId="2F4EDB80" w:rsidR="00D0468B" w:rsidRPr="00D90555" w:rsidRDefault="00C715CD" w:rsidP="00D90555">
            <w:pPr>
              <w:pStyle w:val="Heading2"/>
            </w:pPr>
            <w:r>
              <w:t>UX Des</w:t>
            </w:r>
            <w:r w:rsidR="00E669F6">
              <w:t>igner</w:t>
            </w:r>
          </w:p>
        </w:tc>
      </w:tr>
      <w:tr w:rsidR="00D0468B" w:rsidRPr="00A13A92" w14:paraId="2BF8BDD7" w14:textId="77777777" w:rsidTr="00CA500C">
        <w:trPr>
          <w:trHeight w:val="630"/>
        </w:trPr>
        <w:tc>
          <w:tcPr>
            <w:tcW w:w="2610" w:type="dxa"/>
          </w:tcPr>
          <w:p w14:paraId="5708B4DE" w14:textId="24DB021B" w:rsidR="00D0468B" w:rsidRPr="00D90555" w:rsidRDefault="00F670C3" w:rsidP="00D90555">
            <w:pPr>
              <w:pStyle w:val="Heading1"/>
            </w:pPr>
            <w:proofErr w:type="spellStart"/>
            <w:r>
              <w:t>Aiza</w:t>
            </w:r>
            <w:proofErr w:type="spellEnd"/>
            <w:r>
              <w:t xml:space="preserve"> </w:t>
            </w:r>
            <w:proofErr w:type="spellStart"/>
            <w:r>
              <w:t>Fontani</w:t>
            </w:r>
            <w:r w:rsidR="0032121F">
              <w:t>lla</w:t>
            </w:r>
            <w:proofErr w:type="spellEnd"/>
          </w:p>
          <w:p w14:paraId="040F9599" w14:textId="41114A20" w:rsidR="00D0468B" w:rsidRPr="00D90555" w:rsidRDefault="0032121F" w:rsidP="00D90555">
            <w:pPr>
              <w:pStyle w:val="Heading2"/>
            </w:pPr>
            <w:r>
              <w:t>Developer</w:t>
            </w:r>
          </w:p>
        </w:tc>
        <w:tc>
          <w:tcPr>
            <w:tcW w:w="3060" w:type="dxa"/>
          </w:tcPr>
          <w:p w14:paraId="64EAC61A" w14:textId="5BE0C481" w:rsidR="00D0468B" w:rsidRPr="00D90555" w:rsidRDefault="00CE2C3D" w:rsidP="00D90555">
            <w:pPr>
              <w:pStyle w:val="Heading1"/>
            </w:pPr>
            <w:r>
              <w:t>Luka</w:t>
            </w:r>
            <w:r w:rsidR="00CC0E85">
              <w:t xml:space="preserve"> </w:t>
            </w:r>
            <w:proofErr w:type="spellStart"/>
            <w:r w:rsidR="00CC0E85">
              <w:t>Grganovic</w:t>
            </w:r>
            <w:proofErr w:type="spellEnd"/>
          </w:p>
          <w:p w14:paraId="3A7753BF" w14:textId="753E24AA" w:rsidR="00F45EEE" w:rsidRPr="00D90555" w:rsidRDefault="00CC0E85" w:rsidP="00D90555">
            <w:pPr>
              <w:pStyle w:val="Heading2"/>
            </w:pPr>
            <w:r>
              <w:t>Developer</w:t>
            </w:r>
          </w:p>
        </w:tc>
        <w:tc>
          <w:tcPr>
            <w:tcW w:w="3690" w:type="dxa"/>
            <w:gridSpan w:val="2"/>
          </w:tcPr>
          <w:p w14:paraId="0ED4A8D9" w14:textId="5B3FC56B" w:rsidR="00D0468B" w:rsidRPr="00D90555" w:rsidRDefault="00D0468B" w:rsidP="00D90555">
            <w:pPr>
              <w:pStyle w:val="Heading1"/>
            </w:pPr>
          </w:p>
          <w:p w14:paraId="0F5E33DF" w14:textId="5DECF0C0" w:rsidR="00D0468B" w:rsidRPr="00D90555" w:rsidRDefault="00D0468B" w:rsidP="00D90555">
            <w:pPr>
              <w:pStyle w:val="Heading2"/>
            </w:pPr>
          </w:p>
        </w:tc>
      </w:tr>
      <w:tr w:rsidR="00D0468B" w:rsidRPr="00A13A92" w14:paraId="3769CAB1" w14:textId="77777777" w:rsidTr="00CA500C">
        <w:trPr>
          <w:trHeight w:val="676"/>
        </w:trPr>
        <w:tc>
          <w:tcPr>
            <w:tcW w:w="2610" w:type="dxa"/>
          </w:tcPr>
          <w:p w14:paraId="0097B40E" w14:textId="77777777" w:rsidR="00BB2350" w:rsidRPr="00D90555" w:rsidRDefault="00BB2350" w:rsidP="00D90555"/>
        </w:tc>
        <w:tc>
          <w:tcPr>
            <w:tcW w:w="3060" w:type="dxa"/>
          </w:tcPr>
          <w:p w14:paraId="56E3337C" w14:textId="0E8EDA92" w:rsidR="00D0468B" w:rsidRPr="00D90555" w:rsidRDefault="00D0468B" w:rsidP="00D90555">
            <w:pPr>
              <w:pStyle w:val="Heading1"/>
            </w:pPr>
          </w:p>
          <w:p w14:paraId="653AF0F1" w14:textId="401043E9" w:rsidR="00D0468B" w:rsidRPr="00D90555" w:rsidRDefault="00D0468B" w:rsidP="00D90555">
            <w:pPr>
              <w:pStyle w:val="Heading2"/>
            </w:pPr>
          </w:p>
          <w:p w14:paraId="213A2B23" w14:textId="77777777" w:rsidR="00F45EEE" w:rsidRPr="00D90555" w:rsidRDefault="00F45EEE" w:rsidP="00D90555">
            <w:pPr>
              <w:pStyle w:val="Heading2"/>
            </w:pPr>
          </w:p>
        </w:tc>
        <w:tc>
          <w:tcPr>
            <w:tcW w:w="3690" w:type="dxa"/>
            <w:gridSpan w:val="2"/>
          </w:tcPr>
          <w:p w14:paraId="4F95B288" w14:textId="1684CE49" w:rsidR="00D0468B" w:rsidRPr="00D90555" w:rsidRDefault="00D0468B" w:rsidP="00D90555">
            <w:pPr>
              <w:pStyle w:val="Heading1"/>
            </w:pPr>
          </w:p>
          <w:p w14:paraId="3CEEFCEC" w14:textId="1280D0E0" w:rsidR="00D0468B" w:rsidRPr="00D90555" w:rsidRDefault="00D0468B" w:rsidP="00D90555">
            <w:pPr>
              <w:pStyle w:val="Heading2"/>
            </w:pPr>
          </w:p>
        </w:tc>
      </w:tr>
    </w:tbl>
    <w:p w14:paraId="7091C3C9" w14:textId="1B66F902" w:rsidR="00F3705F" w:rsidRPr="003E4C6C" w:rsidRDefault="00F1383A" w:rsidP="00D90555">
      <w:pPr>
        <w:rPr>
          <w:rFonts w:asciiTheme="majorHAnsi" w:hAnsiTheme="majorHAnsi"/>
          <w:b/>
          <w:bCs/>
          <w:sz w:val="28"/>
          <w:szCs w:val="28"/>
        </w:rPr>
      </w:pPr>
      <w:r w:rsidRPr="003E4C6C">
        <w:rPr>
          <w:rFonts w:asciiTheme="majorHAnsi" w:hAnsiTheme="majorHAnsi"/>
          <w:b/>
          <w:bCs/>
          <w:sz w:val="28"/>
          <w:szCs w:val="28"/>
        </w:rPr>
        <w:t xml:space="preserve">Meeting </w:t>
      </w:r>
      <w:r w:rsidR="005B7FE6" w:rsidRPr="003E4C6C">
        <w:rPr>
          <w:rFonts w:asciiTheme="majorHAnsi" w:hAnsiTheme="majorHAnsi"/>
          <w:b/>
          <w:bCs/>
          <w:sz w:val="28"/>
          <w:szCs w:val="28"/>
        </w:rPr>
        <w:t>Purpose</w:t>
      </w:r>
    </w:p>
    <w:p w14:paraId="45994066" w14:textId="512FECD3" w:rsidR="005B7FE6" w:rsidRDefault="00F32AB4" w:rsidP="00D90555">
      <w:r>
        <w:t xml:space="preserve">To </w:t>
      </w:r>
      <w:r w:rsidR="00110216">
        <w:t>disc</w:t>
      </w:r>
      <w:r w:rsidR="00917E77">
        <w:t xml:space="preserve">uss </w:t>
      </w:r>
      <w:r w:rsidR="00A57041">
        <w:t>i</w:t>
      </w:r>
      <w:r w:rsidR="0029487C">
        <w:t xml:space="preserve">mportant points </w:t>
      </w:r>
      <w:r w:rsidR="00350762">
        <w:t xml:space="preserve">which </w:t>
      </w:r>
      <w:r w:rsidR="00F83EE7">
        <w:t xml:space="preserve">set the foundation </w:t>
      </w:r>
      <w:r w:rsidR="002F5A23">
        <w:t>for the projec</w:t>
      </w:r>
      <w:r w:rsidR="008A4E9D">
        <w:t xml:space="preserve">t lifetime, including </w:t>
      </w:r>
      <w:r w:rsidR="00272AC2">
        <w:t xml:space="preserve">but </w:t>
      </w:r>
      <w:r w:rsidR="0085043D">
        <w:t>not li</w:t>
      </w:r>
      <w:r w:rsidR="00D56837">
        <w:t xml:space="preserve">mited to </w:t>
      </w:r>
      <w:r w:rsidR="00917E77">
        <w:t>mock sprint perform</w:t>
      </w:r>
      <w:r w:rsidR="005935FF">
        <w:t>ance,</w:t>
      </w:r>
      <w:r w:rsidR="00486BF2">
        <w:t xml:space="preserve"> setting </w:t>
      </w:r>
      <w:r w:rsidR="00C019F3">
        <w:t>standards (e.g.</w:t>
      </w:r>
      <w:r w:rsidR="00E65ED9">
        <w:t xml:space="preserve"> i</w:t>
      </w:r>
      <w:r w:rsidR="00B965F8">
        <w:t>n communication</w:t>
      </w:r>
      <w:r w:rsidR="00A841B4">
        <w:t xml:space="preserve">, </w:t>
      </w:r>
      <w:r w:rsidR="00920B5D">
        <w:t>and using proj</w:t>
      </w:r>
      <w:r w:rsidR="00C6698D">
        <w:t xml:space="preserve">ect planner), </w:t>
      </w:r>
      <w:r w:rsidR="009B063D">
        <w:t xml:space="preserve">and reviewing </w:t>
      </w:r>
      <w:r w:rsidR="008D53ED">
        <w:t xml:space="preserve">the ways </w:t>
      </w:r>
      <w:r w:rsidR="00C07E82">
        <w:t>in which we w</w:t>
      </w:r>
      <w:r w:rsidR="00610687">
        <w:t>i</w:t>
      </w:r>
      <w:r w:rsidR="00654F86">
        <w:t>ll be marked.</w:t>
      </w:r>
    </w:p>
    <w:p w14:paraId="7A983662" w14:textId="77777777" w:rsidR="00AC5A53" w:rsidRDefault="00AC5A53" w:rsidP="00D90555"/>
    <w:p w14:paraId="7B60EBE8" w14:textId="1C24559D" w:rsidR="00AC5A53" w:rsidRPr="001E7C1E" w:rsidRDefault="00F42CBB" w:rsidP="00D90555">
      <w:pPr>
        <w:rPr>
          <w:rFonts w:asciiTheme="majorHAnsi" w:hAnsiTheme="majorHAnsi"/>
          <w:b/>
          <w:bCs/>
          <w:sz w:val="28"/>
          <w:szCs w:val="28"/>
        </w:rPr>
      </w:pPr>
      <w:r w:rsidRPr="001E7C1E">
        <w:rPr>
          <w:rFonts w:asciiTheme="majorHAnsi" w:hAnsiTheme="majorHAnsi"/>
          <w:b/>
          <w:bCs/>
          <w:sz w:val="28"/>
          <w:szCs w:val="28"/>
        </w:rPr>
        <w:t>Pre-Meeti</w:t>
      </w:r>
      <w:r w:rsidR="005971D5" w:rsidRPr="001E7C1E">
        <w:rPr>
          <w:rFonts w:asciiTheme="majorHAnsi" w:hAnsiTheme="majorHAnsi"/>
          <w:b/>
          <w:bCs/>
          <w:sz w:val="28"/>
          <w:szCs w:val="28"/>
        </w:rPr>
        <w:t>ng Preparation</w:t>
      </w:r>
    </w:p>
    <w:p w14:paraId="525DE1FF" w14:textId="26F51A3D" w:rsidR="007C6413" w:rsidRDefault="006261E0" w:rsidP="006261E0">
      <w:pPr>
        <w:pStyle w:val="ListParagraph"/>
        <w:numPr>
          <w:ilvl w:val="0"/>
          <w:numId w:val="5"/>
        </w:numPr>
      </w:pPr>
      <w:r>
        <w:t>H</w:t>
      </w:r>
      <w:r w:rsidR="00506127">
        <w:t>ave a quick lo</w:t>
      </w:r>
      <w:r w:rsidR="00292016">
        <w:t xml:space="preserve">ok </w:t>
      </w:r>
      <w:r w:rsidR="00D85654">
        <w:t>over</w:t>
      </w:r>
      <w:r w:rsidR="00A436B8">
        <w:t xml:space="preserve"> th</w:t>
      </w:r>
      <w:r w:rsidR="00F80681">
        <w:t>e</w:t>
      </w:r>
      <w:r w:rsidR="00F3537E">
        <w:t xml:space="preserve"> </w:t>
      </w:r>
      <w:r w:rsidR="00A23A50">
        <w:t>meeting agenda</w:t>
      </w:r>
      <w:r w:rsidR="009700F7">
        <w:t>.</w:t>
      </w:r>
    </w:p>
    <w:p w14:paraId="0B438EA1" w14:textId="089F279C" w:rsidR="00FE5068" w:rsidRDefault="007752AD" w:rsidP="006261E0">
      <w:pPr>
        <w:pStyle w:val="ListParagraph"/>
        <w:numPr>
          <w:ilvl w:val="0"/>
          <w:numId w:val="5"/>
        </w:numPr>
      </w:pPr>
      <w:r>
        <w:t>Brief disc</w:t>
      </w:r>
      <w:r w:rsidR="0094367D">
        <w:t xml:space="preserve">ussion over </w:t>
      </w:r>
      <w:r w:rsidR="00300B25">
        <w:t xml:space="preserve">this </w:t>
      </w:r>
      <w:r w:rsidR="000A780B">
        <w:t xml:space="preserve">week’s </w:t>
      </w:r>
      <w:r w:rsidR="008915D2">
        <w:t>task timeline</w:t>
      </w:r>
      <w:r w:rsidR="008A2299">
        <w:t xml:space="preserve"> </w:t>
      </w:r>
      <w:r w:rsidR="007C6BC7">
        <w:t>created by Salman</w:t>
      </w:r>
      <w:r w:rsidR="00641392">
        <w:t>.</w:t>
      </w:r>
    </w:p>
    <w:p w14:paraId="1CC98D32" w14:textId="25260366" w:rsidR="00A672C2" w:rsidRDefault="00B71763" w:rsidP="006261E0">
      <w:pPr>
        <w:pStyle w:val="ListParagraph"/>
        <w:numPr>
          <w:ilvl w:val="0"/>
          <w:numId w:val="5"/>
        </w:numPr>
      </w:pPr>
      <w:r>
        <w:t>C</w:t>
      </w:r>
      <w:r w:rsidR="00422DC1">
        <w:t xml:space="preserve">reate a </w:t>
      </w:r>
      <w:proofErr w:type="spellStart"/>
      <w:r w:rsidR="00B544BC">
        <w:t>Mir</w:t>
      </w:r>
      <w:r w:rsidR="009741B4">
        <w:t>o</w:t>
      </w:r>
      <w:proofErr w:type="spellEnd"/>
      <w:r w:rsidR="00D33091">
        <w:t xml:space="preserve"> account (if yo</w:t>
      </w:r>
      <w:r w:rsidR="006E785D">
        <w:t>u don’t have one yet</w:t>
      </w:r>
      <w:r w:rsidR="00670383">
        <w:t xml:space="preserve">) in preparation for </w:t>
      </w:r>
      <w:r w:rsidR="00D01326">
        <w:t xml:space="preserve">workshop </w:t>
      </w:r>
      <w:r w:rsidR="003A3980">
        <w:t>facilitated</w:t>
      </w:r>
      <w:r w:rsidR="0030522A">
        <w:t xml:space="preserve"> by Salman</w:t>
      </w:r>
      <w:r w:rsidR="00A861AB">
        <w:t>.</w:t>
      </w:r>
    </w:p>
    <w:p w14:paraId="04339A77" w14:textId="68B2D57D" w:rsidR="00D01F92" w:rsidRDefault="0049346E" w:rsidP="006261E0">
      <w:pPr>
        <w:pStyle w:val="ListParagraph"/>
        <w:numPr>
          <w:ilvl w:val="0"/>
          <w:numId w:val="5"/>
        </w:numPr>
      </w:pPr>
      <w:r>
        <w:t>Opportunity to address any con</w:t>
      </w:r>
      <w:r w:rsidR="002F0171">
        <w:t>cerns/confusion!</w:t>
      </w:r>
    </w:p>
    <w:p w14:paraId="079C6E47" w14:textId="77777777" w:rsidR="003F0766" w:rsidRDefault="003F0766" w:rsidP="003F0766"/>
    <w:p w14:paraId="22FC19FD" w14:textId="2C177CA4" w:rsidR="00FA5048" w:rsidRPr="00AF4D1E" w:rsidRDefault="008A15B0" w:rsidP="00D90555">
      <w:pPr>
        <w:rPr>
          <w:rFonts w:asciiTheme="majorHAnsi" w:hAnsiTheme="majorHAnsi"/>
          <w:b/>
          <w:bCs/>
          <w:sz w:val="28"/>
          <w:szCs w:val="28"/>
        </w:rPr>
      </w:pPr>
      <w:r w:rsidRPr="00AF4D1E">
        <w:rPr>
          <w:rFonts w:asciiTheme="majorHAnsi" w:hAnsiTheme="majorHAnsi"/>
          <w:b/>
          <w:bCs/>
          <w:sz w:val="28"/>
          <w:szCs w:val="28"/>
        </w:rPr>
        <w:t>Agenda Items</w:t>
      </w:r>
    </w:p>
    <w:p w14:paraId="774ED3A6" w14:textId="0A568FD5" w:rsidR="001D060D" w:rsidRPr="0030708C" w:rsidRDefault="001D060D" w:rsidP="00D90555"/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left w:w="288" w:type="dxa"/>
          <w:right w:w="288" w:type="dxa"/>
        </w:tblCellMar>
        <w:tblLook w:val="0600" w:firstRow="0" w:lastRow="0" w:firstColumn="0" w:lastColumn="0" w:noHBand="1" w:noVBand="1"/>
        <w:tblDescription w:val="Agenda items table"/>
      </w:tblPr>
      <w:tblGrid>
        <w:gridCol w:w="2512"/>
        <w:gridCol w:w="3230"/>
        <w:gridCol w:w="3588"/>
      </w:tblGrid>
      <w:tr w:rsidR="0030708C" w:rsidRPr="0030708C" w14:paraId="74C2CC34" w14:textId="77777777" w:rsidTr="00F45EEE">
        <w:trPr>
          <w:trHeight w:val="240"/>
        </w:trPr>
        <w:tc>
          <w:tcPr>
            <w:tcW w:w="2512" w:type="dxa"/>
            <w:shd w:val="clear" w:color="auto" w:fill="000000" w:themeFill="text1"/>
          </w:tcPr>
          <w:p w14:paraId="2310EDE8" w14:textId="77777777" w:rsidR="000B4D85" w:rsidRPr="0030708C" w:rsidRDefault="000B4D85" w:rsidP="00F45EEE"/>
        </w:tc>
        <w:tc>
          <w:tcPr>
            <w:tcW w:w="3230" w:type="dxa"/>
            <w:shd w:val="clear" w:color="auto" w:fill="000000" w:themeFill="text1"/>
          </w:tcPr>
          <w:p w14:paraId="5B83A8BC" w14:textId="77777777" w:rsidR="000B4D85" w:rsidRPr="0030708C" w:rsidRDefault="000B4D85" w:rsidP="00F45EEE"/>
        </w:tc>
        <w:tc>
          <w:tcPr>
            <w:tcW w:w="3588" w:type="dxa"/>
            <w:shd w:val="clear" w:color="auto" w:fill="000000" w:themeFill="text1"/>
          </w:tcPr>
          <w:p w14:paraId="64ED0AC3" w14:textId="77777777" w:rsidR="000B4D85" w:rsidRPr="0030708C" w:rsidRDefault="000B4D85" w:rsidP="00F45EEE"/>
        </w:tc>
      </w:tr>
      <w:tr w:rsidR="0030708C" w:rsidRPr="0030708C" w14:paraId="2806DC7D" w14:textId="77777777" w:rsidTr="00F45EEE">
        <w:trPr>
          <w:trHeight w:val="862"/>
        </w:trPr>
        <w:tc>
          <w:tcPr>
            <w:tcW w:w="2512" w:type="dxa"/>
            <w:vAlign w:val="center"/>
          </w:tcPr>
          <w:p w14:paraId="7020E046" w14:textId="77777777" w:rsidR="00D0550B" w:rsidRPr="00C96D80" w:rsidRDefault="00C86370" w:rsidP="00F45EEE">
            <w:pPr>
              <w:pStyle w:val="Heading1"/>
              <w:jc w:val="center"/>
              <w:rPr>
                <w:b/>
                <w:bCs w:val="0"/>
              </w:rPr>
            </w:pPr>
            <w:sdt>
              <w:sdtPr>
                <w:id w:val="1212459798"/>
                <w:placeholder>
                  <w:docPart w:val="5BF63A0AB560C04EA26386AA8A70B21D"/>
                </w:placeholder>
                <w:temporary/>
                <w:showingPlcHdr/>
                <w15:appearance w15:val="hidden"/>
              </w:sdtPr>
              <w:sdtEndPr/>
              <w:sdtContent>
                <w:r w:rsidR="00D90555" w:rsidRPr="00C96D80">
                  <w:t>Time</w:t>
                </w:r>
              </w:sdtContent>
            </w:sdt>
          </w:p>
        </w:tc>
        <w:tc>
          <w:tcPr>
            <w:tcW w:w="3230" w:type="dxa"/>
            <w:vAlign w:val="center"/>
          </w:tcPr>
          <w:p w14:paraId="3848C129" w14:textId="77777777" w:rsidR="00D0550B" w:rsidRPr="00C96D80" w:rsidRDefault="00C86370" w:rsidP="00D90555">
            <w:pPr>
              <w:pStyle w:val="Heading1"/>
              <w:jc w:val="center"/>
              <w:rPr>
                <w:b/>
                <w:bCs w:val="0"/>
              </w:rPr>
            </w:pPr>
            <w:sdt>
              <w:sdtPr>
                <w:id w:val="-1619590698"/>
                <w:placeholder>
                  <w:docPart w:val="76EE128F7F8F2347AF48585FCB8E422B"/>
                </w:placeholder>
                <w:temporary/>
                <w:showingPlcHdr/>
                <w15:appearance w15:val="hidden"/>
              </w:sdtPr>
              <w:sdtEndPr/>
              <w:sdtContent>
                <w:r w:rsidR="00D90555" w:rsidRPr="00C96D80">
                  <w:t>Item</w:t>
                </w:r>
              </w:sdtContent>
            </w:sdt>
            <w:r w:rsidR="00D90555" w:rsidRPr="00C96D80">
              <w:t xml:space="preserve"> </w:t>
            </w:r>
          </w:p>
        </w:tc>
        <w:tc>
          <w:tcPr>
            <w:tcW w:w="3588" w:type="dxa"/>
            <w:vAlign w:val="center"/>
          </w:tcPr>
          <w:p w14:paraId="5A2712BE" w14:textId="77777777" w:rsidR="00D0550B" w:rsidRPr="00C96D80" w:rsidRDefault="00C86370" w:rsidP="00D90555">
            <w:pPr>
              <w:pStyle w:val="Heading1"/>
              <w:jc w:val="center"/>
              <w:rPr>
                <w:b/>
                <w:bCs w:val="0"/>
              </w:rPr>
            </w:pPr>
            <w:sdt>
              <w:sdtPr>
                <w:id w:val="567532423"/>
                <w:placeholder>
                  <w:docPart w:val="24E118F102DB264E9F339C5EFD0CE65E"/>
                </w:placeholder>
                <w:temporary/>
                <w:showingPlcHdr/>
                <w15:appearance w15:val="hidden"/>
              </w:sdtPr>
              <w:sdtEndPr/>
              <w:sdtContent>
                <w:r w:rsidR="00D90555" w:rsidRPr="00C96D80">
                  <w:t>Owner</w:t>
                </w:r>
              </w:sdtContent>
            </w:sdt>
            <w:r w:rsidR="00D90555" w:rsidRPr="00C96D80">
              <w:t xml:space="preserve"> </w:t>
            </w:r>
          </w:p>
        </w:tc>
      </w:tr>
      <w:tr w:rsidR="0030708C" w:rsidRPr="0030708C" w14:paraId="31C75548" w14:textId="77777777" w:rsidTr="00F45EEE">
        <w:trPr>
          <w:trHeight w:val="862"/>
        </w:trPr>
        <w:tc>
          <w:tcPr>
            <w:tcW w:w="2512" w:type="dxa"/>
            <w:vAlign w:val="center"/>
          </w:tcPr>
          <w:p w14:paraId="2A457C9B" w14:textId="069D4961" w:rsidR="00D0550B" w:rsidRPr="00C96D80" w:rsidRDefault="00E13167" w:rsidP="00D90555">
            <w:r>
              <w:t>2:30</w:t>
            </w:r>
            <w:r w:rsidR="00D90555" w:rsidRPr="00C96D80">
              <w:t xml:space="preserve"> </w:t>
            </w:r>
          </w:p>
        </w:tc>
        <w:tc>
          <w:tcPr>
            <w:tcW w:w="3230" w:type="dxa"/>
            <w:vAlign w:val="center"/>
          </w:tcPr>
          <w:p w14:paraId="46CA0DF1" w14:textId="513349CE" w:rsidR="00D0550B" w:rsidRPr="0030708C" w:rsidRDefault="00CB1FDF" w:rsidP="00D90555">
            <w:r>
              <w:t>Meeting Preparation &amp; Waiting for</w:t>
            </w:r>
            <w:r w:rsidR="00362DEB">
              <w:t xml:space="preserve"> people</w:t>
            </w:r>
            <w:r>
              <w:t xml:space="preserve"> </w:t>
            </w:r>
          </w:p>
        </w:tc>
        <w:tc>
          <w:tcPr>
            <w:tcW w:w="3588" w:type="dxa"/>
            <w:vAlign w:val="center"/>
          </w:tcPr>
          <w:p w14:paraId="5085A2E7" w14:textId="5525A790" w:rsidR="00D0550B" w:rsidRPr="0030708C" w:rsidRDefault="00362DEB" w:rsidP="00D90555">
            <w:r>
              <w:t>Eve</w:t>
            </w:r>
            <w:r w:rsidR="00AE254B">
              <w:t>ryone</w:t>
            </w:r>
            <w:r w:rsidR="00D90555" w:rsidRPr="0030708C">
              <w:t xml:space="preserve"> </w:t>
            </w:r>
          </w:p>
        </w:tc>
      </w:tr>
      <w:tr w:rsidR="0030708C" w:rsidRPr="0030708C" w14:paraId="76BAA66C" w14:textId="77777777" w:rsidTr="00F45EEE">
        <w:trPr>
          <w:trHeight w:val="862"/>
        </w:trPr>
        <w:tc>
          <w:tcPr>
            <w:tcW w:w="2512" w:type="dxa"/>
            <w:vAlign w:val="center"/>
          </w:tcPr>
          <w:p w14:paraId="471F6B12" w14:textId="11D94D83" w:rsidR="00D0550B" w:rsidRPr="00C96D80" w:rsidRDefault="00057A36" w:rsidP="00D90555">
            <w:r>
              <w:t>2</w:t>
            </w:r>
            <w:r w:rsidR="00AC315F">
              <w:t>:</w:t>
            </w:r>
            <w:r w:rsidR="0053494A">
              <w:t>50</w:t>
            </w:r>
            <w:r w:rsidR="00D90555" w:rsidRPr="00C96D80">
              <w:t xml:space="preserve"> </w:t>
            </w:r>
          </w:p>
        </w:tc>
        <w:tc>
          <w:tcPr>
            <w:tcW w:w="3230" w:type="dxa"/>
            <w:vAlign w:val="center"/>
          </w:tcPr>
          <w:p w14:paraId="1B5B690F" w14:textId="5BA8D2A6" w:rsidR="00D0550B" w:rsidRPr="0030708C" w:rsidRDefault="004C233C" w:rsidP="00D90555">
            <w:r>
              <w:t>Communication Standard</w:t>
            </w:r>
            <w:r w:rsidR="00895104">
              <w:t>s</w:t>
            </w:r>
            <w:r w:rsidR="00D90555" w:rsidRPr="0036671D">
              <w:t xml:space="preserve"> </w:t>
            </w:r>
          </w:p>
        </w:tc>
        <w:tc>
          <w:tcPr>
            <w:tcW w:w="3588" w:type="dxa"/>
            <w:vAlign w:val="center"/>
          </w:tcPr>
          <w:p w14:paraId="1CDA1DEC" w14:textId="65E62531" w:rsidR="00D0550B" w:rsidRPr="0030708C" w:rsidRDefault="006200D4" w:rsidP="00D90555">
            <w:r>
              <w:t>Everyone</w:t>
            </w:r>
          </w:p>
        </w:tc>
      </w:tr>
      <w:tr w:rsidR="00F45EEE" w:rsidRPr="0030708C" w14:paraId="3B2A59B1" w14:textId="77777777" w:rsidTr="00F45EEE">
        <w:trPr>
          <w:trHeight w:val="862"/>
        </w:trPr>
        <w:tc>
          <w:tcPr>
            <w:tcW w:w="2512" w:type="dxa"/>
            <w:vAlign w:val="center"/>
          </w:tcPr>
          <w:p w14:paraId="718F6635" w14:textId="504D8B96" w:rsidR="00F45EEE" w:rsidRPr="00D90555" w:rsidRDefault="0027471A" w:rsidP="00D90555">
            <w:r>
              <w:t>2</w:t>
            </w:r>
            <w:r w:rsidR="00E24D49">
              <w:t>:55</w:t>
            </w:r>
          </w:p>
        </w:tc>
        <w:tc>
          <w:tcPr>
            <w:tcW w:w="3230" w:type="dxa"/>
            <w:vAlign w:val="center"/>
          </w:tcPr>
          <w:p w14:paraId="2550EB87" w14:textId="69B8886C" w:rsidR="00F45EEE" w:rsidRPr="0036671D" w:rsidRDefault="00E93B54" w:rsidP="00D90555">
            <w:r>
              <w:t xml:space="preserve">Planner </w:t>
            </w:r>
            <w:r w:rsidR="00886711">
              <w:t>Usage &amp; Standards</w:t>
            </w:r>
          </w:p>
        </w:tc>
        <w:tc>
          <w:tcPr>
            <w:tcW w:w="3588" w:type="dxa"/>
            <w:vAlign w:val="center"/>
          </w:tcPr>
          <w:p w14:paraId="2C685FA7" w14:textId="609DC3EF" w:rsidR="00F45EEE" w:rsidRPr="0030708C" w:rsidRDefault="0045449B" w:rsidP="00D90555">
            <w:r>
              <w:t>Everyone</w:t>
            </w:r>
            <w:r w:rsidR="00D90555" w:rsidRPr="00D0468B">
              <w:t xml:space="preserve"> </w:t>
            </w:r>
          </w:p>
        </w:tc>
      </w:tr>
      <w:tr w:rsidR="00F45EEE" w:rsidRPr="0030708C" w14:paraId="78EAA490" w14:textId="77777777" w:rsidTr="00F45EEE">
        <w:trPr>
          <w:trHeight w:val="862"/>
        </w:trPr>
        <w:tc>
          <w:tcPr>
            <w:tcW w:w="2512" w:type="dxa"/>
            <w:vAlign w:val="center"/>
          </w:tcPr>
          <w:p w14:paraId="62BFB4D7" w14:textId="323E1176" w:rsidR="00F45EEE" w:rsidRPr="00C96D80" w:rsidRDefault="00E65859" w:rsidP="00D90555">
            <w:r>
              <w:t>3:00</w:t>
            </w:r>
            <w:r w:rsidR="00D90555" w:rsidRPr="00C96D80">
              <w:t xml:space="preserve"> </w:t>
            </w:r>
          </w:p>
        </w:tc>
        <w:tc>
          <w:tcPr>
            <w:tcW w:w="3230" w:type="dxa"/>
            <w:vAlign w:val="center"/>
          </w:tcPr>
          <w:p w14:paraId="6F897844" w14:textId="0A277CFA" w:rsidR="00F45EEE" w:rsidRPr="0036671D" w:rsidRDefault="00E741EA" w:rsidP="00F45EEE">
            <w:proofErr w:type="spellStart"/>
            <w:r>
              <w:t>Commiting</w:t>
            </w:r>
            <w:proofErr w:type="spellEnd"/>
            <w:r>
              <w:t xml:space="preserve"> </w:t>
            </w:r>
            <w:r w:rsidR="000431E9">
              <w:t>Files to Repo</w:t>
            </w:r>
            <w:r w:rsidR="00682C29">
              <w:t xml:space="preserve"> Dis</w:t>
            </w:r>
            <w:r w:rsidR="009E1BAE">
              <w:t>cussion</w:t>
            </w:r>
          </w:p>
        </w:tc>
        <w:tc>
          <w:tcPr>
            <w:tcW w:w="3588" w:type="dxa"/>
            <w:vAlign w:val="center"/>
          </w:tcPr>
          <w:p w14:paraId="07D7B295" w14:textId="643FA7D5" w:rsidR="00F45EEE" w:rsidRPr="0030708C" w:rsidRDefault="000431E9" w:rsidP="00F45EEE">
            <w:r>
              <w:t>Everyon</w:t>
            </w:r>
            <w:r w:rsidR="00682C29">
              <w:t>e</w:t>
            </w:r>
          </w:p>
        </w:tc>
      </w:tr>
      <w:tr w:rsidR="00F45EEE" w:rsidRPr="0030708C" w14:paraId="4CF24909" w14:textId="77777777" w:rsidTr="00F45EEE">
        <w:trPr>
          <w:trHeight w:val="862"/>
        </w:trPr>
        <w:tc>
          <w:tcPr>
            <w:tcW w:w="2512" w:type="dxa"/>
            <w:vAlign w:val="center"/>
          </w:tcPr>
          <w:p w14:paraId="5CB82F7B" w14:textId="2CC50629" w:rsidR="00F45EEE" w:rsidRPr="00C96D80" w:rsidRDefault="007D1E1C" w:rsidP="00D90555">
            <w:r>
              <w:lastRenderedPageBreak/>
              <w:t>3:05</w:t>
            </w:r>
            <w:r w:rsidR="00D90555" w:rsidRPr="00C96D80">
              <w:t xml:space="preserve"> </w:t>
            </w:r>
          </w:p>
        </w:tc>
        <w:tc>
          <w:tcPr>
            <w:tcW w:w="3230" w:type="dxa"/>
            <w:vAlign w:val="center"/>
          </w:tcPr>
          <w:p w14:paraId="2102759A" w14:textId="4682931C" w:rsidR="00F45EEE" w:rsidRPr="0036671D" w:rsidRDefault="00937124" w:rsidP="00F45EEE">
            <w:r>
              <w:t>File N</w:t>
            </w:r>
            <w:r w:rsidR="00D670BF">
              <w:t>aming Standards</w:t>
            </w:r>
          </w:p>
        </w:tc>
        <w:tc>
          <w:tcPr>
            <w:tcW w:w="3588" w:type="dxa"/>
            <w:vAlign w:val="center"/>
          </w:tcPr>
          <w:p w14:paraId="76664858" w14:textId="192D0F0F" w:rsidR="00F45EEE" w:rsidRPr="0030708C" w:rsidRDefault="0053024B" w:rsidP="00F45EEE">
            <w:r>
              <w:t xml:space="preserve">Aryan </w:t>
            </w:r>
            <w:proofErr w:type="spellStart"/>
            <w:r>
              <w:t>Gholami</w:t>
            </w:r>
            <w:proofErr w:type="spellEnd"/>
          </w:p>
        </w:tc>
      </w:tr>
      <w:tr w:rsidR="00F45EEE" w:rsidRPr="0030708C" w14:paraId="778A5E48" w14:textId="77777777" w:rsidTr="00F45EEE">
        <w:trPr>
          <w:trHeight w:val="862"/>
        </w:trPr>
        <w:tc>
          <w:tcPr>
            <w:tcW w:w="2512" w:type="dxa"/>
            <w:vAlign w:val="center"/>
          </w:tcPr>
          <w:p w14:paraId="05E8BBDC" w14:textId="408E1DB7" w:rsidR="00F45EEE" w:rsidRPr="00C96D80" w:rsidRDefault="00D90555" w:rsidP="00D90555">
            <w:r w:rsidRPr="00C96D80">
              <w:t xml:space="preserve"> </w:t>
            </w:r>
            <w:r w:rsidR="00A73C3D">
              <w:t>3</w:t>
            </w:r>
            <w:r w:rsidR="002B70A0">
              <w:t>:10</w:t>
            </w:r>
          </w:p>
        </w:tc>
        <w:tc>
          <w:tcPr>
            <w:tcW w:w="3230" w:type="dxa"/>
            <w:vAlign w:val="center"/>
          </w:tcPr>
          <w:p w14:paraId="4C7B9561" w14:textId="43EED35F" w:rsidR="00F45EEE" w:rsidRPr="0036671D" w:rsidRDefault="002B70A0" w:rsidP="00F45EEE">
            <w:r>
              <w:t xml:space="preserve">Course </w:t>
            </w:r>
            <w:r w:rsidR="0076186E">
              <w:t xml:space="preserve">Structure </w:t>
            </w:r>
            <w:r w:rsidR="00A5334B">
              <w:t>Refresher</w:t>
            </w:r>
          </w:p>
        </w:tc>
        <w:tc>
          <w:tcPr>
            <w:tcW w:w="3588" w:type="dxa"/>
            <w:vAlign w:val="center"/>
          </w:tcPr>
          <w:p w14:paraId="3C1E7564" w14:textId="69A7B1F8" w:rsidR="00F45EEE" w:rsidRPr="0030708C" w:rsidRDefault="00A5334B" w:rsidP="00F45EEE">
            <w:r>
              <w:t xml:space="preserve">Aryan </w:t>
            </w:r>
            <w:proofErr w:type="spellStart"/>
            <w:r>
              <w:t>Gholami</w:t>
            </w:r>
            <w:proofErr w:type="spellEnd"/>
          </w:p>
        </w:tc>
      </w:tr>
      <w:tr w:rsidR="00F45EEE" w:rsidRPr="0030708C" w14:paraId="482E1BC0" w14:textId="77777777" w:rsidTr="00F45EEE">
        <w:trPr>
          <w:trHeight w:val="862"/>
        </w:trPr>
        <w:tc>
          <w:tcPr>
            <w:tcW w:w="2512" w:type="dxa"/>
            <w:vAlign w:val="center"/>
          </w:tcPr>
          <w:p w14:paraId="124FF203" w14:textId="481408EC" w:rsidR="00F45EEE" w:rsidRPr="00C96D80" w:rsidRDefault="00C5107D" w:rsidP="00D90555">
            <w:r>
              <w:t>3</w:t>
            </w:r>
            <w:r w:rsidR="00601F6B">
              <w:t>:30</w:t>
            </w:r>
          </w:p>
        </w:tc>
        <w:tc>
          <w:tcPr>
            <w:tcW w:w="3230" w:type="dxa"/>
            <w:vAlign w:val="center"/>
          </w:tcPr>
          <w:p w14:paraId="20040853" w14:textId="25832536" w:rsidR="00F45EEE" w:rsidRPr="0036671D" w:rsidRDefault="000B2C94" w:rsidP="00F45EEE">
            <w:r>
              <w:t>I</w:t>
            </w:r>
            <w:r w:rsidR="00AF78AB">
              <w:t>deation Workshop</w:t>
            </w:r>
          </w:p>
        </w:tc>
        <w:tc>
          <w:tcPr>
            <w:tcW w:w="3588" w:type="dxa"/>
            <w:vAlign w:val="center"/>
          </w:tcPr>
          <w:p w14:paraId="55C02A93" w14:textId="7133AD7B" w:rsidR="00F45EEE" w:rsidRPr="0030708C" w:rsidRDefault="0073135C" w:rsidP="00F45EEE">
            <w:r>
              <w:t xml:space="preserve">Salman </w:t>
            </w:r>
            <w:proofErr w:type="spellStart"/>
            <w:r>
              <w:t>Maarouf</w:t>
            </w:r>
            <w:proofErr w:type="spellEnd"/>
          </w:p>
        </w:tc>
      </w:tr>
      <w:tr w:rsidR="00F45EEE" w:rsidRPr="0030708C" w14:paraId="5E18E56A" w14:textId="77777777" w:rsidTr="00F45EEE">
        <w:trPr>
          <w:trHeight w:val="862"/>
        </w:trPr>
        <w:tc>
          <w:tcPr>
            <w:tcW w:w="2512" w:type="dxa"/>
            <w:vAlign w:val="center"/>
          </w:tcPr>
          <w:p w14:paraId="2BEB6021" w14:textId="1982D631" w:rsidR="00F45EEE" w:rsidRPr="00C96D80" w:rsidRDefault="00B455EE" w:rsidP="00F45EEE">
            <w:r>
              <w:t>4:30</w:t>
            </w:r>
          </w:p>
        </w:tc>
        <w:tc>
          <w:tcPr>
            <w:tcW w:w="3230" w:type="dxa"/>
            <w:vAlign w:val="center"/>
          </w:tcPr>
          <w:p w14:paraId="7FD3A17C" w14:textId="6D4F1312" w:rsidR="00F45EEE" w:rsidRPr="0036671D" w:rsidRDefault="00190EAA" w:rsidP="00F45EEE">
            <w:r>
              <w:t>Debrief and Di</w:t>
            </w:r>
            <w:r w:rsidR="001177DD">
              <w:t>scussion</w:t>
            </w:r>
          </w:p>
        </w:tc>
        <w:tc>
          <w:tcPr>
            <w:tcW w:w="3588" w:type="dxa"/>
            <w:vAlign w:val="center"/>
          </w:tcPr>
          <w:p w14:paraId="74E70788" w14:textId="00EC6A75" w:rsidR="00F70A82" w:rsidRPr="0030708C" w:rsidRDefault="00372DE0" w:rsidP="00F45EEE">
            <w:r>
              <w:t>Everyo</w:t>
            </w:r>
            <w:r w:rsidR="00FF3159">
              <w:t>ne</w:t>
            </w:r>
          </w:p>
        </w:tc>
      </w:tr>
    </w:tbl>
    <w:p w14:paraId="1FF70403" w14:textId="778CC4FC" w:rsidR="00134381" w:rsidRDefault="004250E9">
      <w:pPr>
        <w:spacing w:after="1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2957B726" wp14:editId="689A72BF">
                <wp:simplePos x="0" y="0"/>
                <wp:positionH relativeFrom="column">
                  <wp:posOffset>-1003300</wp:posOffset>
                </wp:positionH>
                <wp:positionV relativeFrom="paragraph">
                  <wp:posOffset>-2948305</wp:posOffset>
                </wp:positionV>
                <wp:extent cx="7893685" cy="10968355"/>
                <wp:effectExtent l="0" t="0" r="5715" b="4445"/>
                <wp:wrapNone/>
                <wp:docPr id="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93685" cy="1096835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205EEC" w14:textId="77777777" w:rsidR="00A5334B" w:rsidRDefault="00A5334B" w:rsidP="00A5334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57B726" id="Rectangle 2" o:spid="_x0000_s1026" style="position:absolute;margin-left:-79pt;margin-top:-232.15pt;width:621.55pt;height:863.65pt;z-index:-2516541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" fillcolor="#fdf9e2 [3204]" stroked="f" strokeweight="1pt">
                <v:textbox>
                  <w:txbxContent>
                    <w:p w14:paraId="72205EEC" w14:textId="77777777" w:rsidR="00A5334B" w:rsidRDefault="00A5334B" w:rsidP="00A5334B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BE598D" w:rsidRPr="007C7FB8">
        <w:rPr>
          <w:noProof/>
        </w:rPr>
        <w:drawing>
          <wp:anchor distT="0" distB="0" distL="114300" distR="114300" simplePos="0" relativeHeight="251664384" behindDoc="0" locked="0" layoutInCell="1" allowOverlap="1" wp14:anchorId="577A8DD0" wp14:editId="6E6DE876">
            <wp:simplePos x="0" y="0"/>
            <wp:positionH relativeFrom="column">
              <wp:posOffset>-66907</wp:posOffset>
            </wp:positionH>
            <wp:positionV relativeFrom="paragraph">
              <wp:posOffset>-608764</wp:posOffset>
            </wp:positionV>
            <wp:extent cx="8341360" cy="9859878"/>
            <wp:effectExtent l="0" t="0" r="2540" b="0"/>
            <wp:wrapNone/>
            <wp:docPr id="7" name="Picture 1" descr="Decorativ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Decorative"/>
                    <pic:cNvPicPr>
                      <a:picLocks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41360" cy="98598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25FAD5" w14:textId="46FC3702" w:rsidR="00D0468B" w:rsidRDefault="00134381">
      <w:pPr>
        <w:spacing w:after="120"/>
      </w:pPr>
      <w:r>
        <w:t>Additional No</w:t>
      </w:r>
      <w:r w:rsidR="007C7FB8">
        <w:t>tes</w:t>
      </w:r>
    </w:p>
    <w:p w14:paraId="74FBCC94" w14:textId="0E82C555" w:rsidR="007E0D9B" w:rsidRDefault="008424A3">
      <w:pPr>
        <w:spacing w:after="120"/>
      </w:pPr>
      <w:r>
        <w:t>[an</w:t>
      </w:r>
      <w:r w:rsidR="00437649">
        <w:t>y questio</w:t>
      </w:r>
      <w:r w:rsidR="00C144C2">
        <w:t>ns, ideas, or thoughts t</w:t>
      </w:r>
      <w:r w:rsidR="0039220A">
        <w:t>o revisit later]</w:t>
      </w:r>
    </w:p>
    <w:p w14:paraId="5814A9B9" w14:textId="27247C0A" w:rsidR="00CA6B4F" w:rsidRDefault="00CA6B4F" w:rsidP="00D0468B">
      <w:pPr>
        <w:pStyle w:val="ImagePlaceholder"/>
      </w:pPr>
    </w:p>
    <w:p w14:paraId="2BC01113" w14:textId="77777777" w:rsidR="00E33248" w:rsidRDefault="00E33248" w:rsidP="00A10A2F"/>
    <w:p w14:paraId="7DCF6BC2" w14:textId="2A5C2A3C" w:rsidR="00D0468B" w:rsidRPr="00E70074" w:rsidRDefault="00D0468B" w:rsidP="00A10A2F"/>
    <w:sectPr w:rsidR="00D0468B" w:rsidRPr="00E70074" w:rsidSect="00F45EEE">
      <w:pgSz w:w="12240" w:h="15840" w:code="1"/>
      <w:pgMar w:top="108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21D2858" w14:textId="77777777" w:rsidR="009B6CF1" w:rsidRDefault="009B6CF1" w:rsidP="00A10A2F">
      <w:r>
        <w:separator/>
      </w:r>
    </w:p>
  </w:endnote>
  <w:endnote w:type="continuationSeparator" w:id="0">
    <w:p w14:paraId="6552C72D" w14:textId="77777777" w:rsidR="009B6CF1" w:rsidRDefault="009B6CF1" w:rsidP="00A10A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ill Sans">
    <w:panose1 w:val="020B0502020104020203"/>
    <w:charset w:val="B1"/>
    <w:family w:val="swiss"/>
    <w:pitch w:val="variable"/>
    <w:sig w:usb0="80000A67" w:usb1="00000000" w:usb2="00000000" w:usb3="00000000" w:csb0="000001F7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Variable Display">
    <w:panose1 w:val="00000000000000000000"/>
    <w:charset w:val="00"/>
    <w:family w:val="auto"/>
    <w:pitch w:val="variable"/>
    <w:sig w:usb0="E4002EFF" w:usb1="C000E47F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BF5CE72" w14:textId="77777777" w:rsidR="009B6CF1" w:rsidRDefault="009B6CF1" w:rsidP="00A10A2F">
      <w:r>
        <w:separator/>
      </w:r>
    </w:p>
  </w:footnote>
  <w:footnote w:type="continuationSeparator" w:id="0">
    <w:p w14:paraId="028E426E" w14:textId="77777777" w:rsidR="009B6CF1" w:rsidRDefault="009B6CF1" w:rsidP="00A10A2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88"/>
    <w:multiLevelType w:val="singleLevel"/>
    <w:tmpl w:val="55168C1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595959" w:themeColor="text1" w:themeTint="A6"/>
      </w:rPr>
    </w:lvl>
  </w:abstractNum>
  <w:abstractNum w:abstractNumId="1" w15:restartNumberingAfterBreak="0">
    <w:nsid w:val="288F305A"/>
    <w:multiLevelType w:val="multilevel"/>
    <w:tmpl w:val="5C80F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B84627"/>
    <w:multiLevelType w:val="hybridMultilevel"/>
    <w:tmpl w:val="2C9014B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CA95284"/>
    <w:multiLevelType w:val="hybridMultilevel"/>
    <w:tmpl w:val="8DB4B09E"/>
    <w:lvl w:ilvl="0" w:tplc="45B4A1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2A91AE2"/>
    <w:multiLevelType w:val="hybridMultilevel"/>
    <w:tmpl w:val="118A24BE"/>
    <w:lvl w:ilvl="0" w:tplc="FFFFFFFF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9737280">
    <w:abstractNumId w:val="0"/>
  </w:num>
  <w:num w:numId="2" w16cid:durableId="229927381">
    <w:abstractNumId w:val="2"/>
  </w:num>
  <w:num w:numId="3" w16cid:durableId="1380324532">
    <w:abstractNumId w:val="3"/>
  </w:num>
  <w:num w:numId="4" w16cid:durableId="1794205362">
    <w:abstractNumId w:val="1"/>
  </w:num>
  <w:num w:numId="5" w16cid:durableId="317268416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30"/>
  <w:removeDateAndTime/>
  <w:displayBackgroundShape/>
  <w:proofState w:spelling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revisionView w:formatting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B0B"/>
    <w:rsid w:val="00003F79"/>
    <w:rsid w:val="000052CA"/>
    <w:rsid w:val="0001495E"/>
    <w:rsid w:val="0001626D"/>
    <w:rsid w:val="00024D0E"/>
    <w:rsid w:val="00035454"/>
    <w:rsid w:val="000424FE"/>
    <w:rsid w:val="000431E9"/>
    <w:rsid w:val="00052E29"/>
    <w:rsid w:val="00057A36"/>
    <w:rsid w:val="000740AB"/>
    <w:rsid w:val="00076EBB"/>
    <w:rsid w:val="000A780B"/>
    <w:rsid w:val="000B1A76"/>
    <w:rsid w:val="000B2C94"/>
    <w:rsid w:val="000B4D85"/>
    <w:rsid w:val="000C0EBD"/>
    <w:rsid w:val="000D04A0"/>
    <w:rsid w:val="000F1E2A"/>
    <w:rsid w:val="00110216"/>
    <w:rsid w:val="001177DD"/>
    <w:rsid w:val="00134381"/>
    <w:rsid w:val="0013584E"/>
    <w:rsid w:val="00151208"/>
    <w:rsid w:val="00153B87"/>
    <w:rsid w:val="00181054"/>
    <w:rsid w:val="00186054"/>
    <w:rsid w:val="00190EAA"/>
    <w:rsid w:val="0019591E"/>
    <w:rsid w:val="001B23A2"/>
    <w:rsid w:val="001B7EF2"/>
    <w:rsid w:val="001D060D"/>
    <w:rsid w:val="001D25A5"/>
    <w:rsid w:val="001D36F2"/>
    <w:rsid w:val="001E4084"/>
    <w:rsid w:val="001E6B48"/>
    <w:rsid w:val="001E7C1E"/>
    <w:rsid w:val="001F3977"/>
    <w:rsid w:val="00200121"/>
    <w:rsid w:val="002012FB"/>
    <w:rsid w:val="00204884"/>
    <w:rsid w:val="00205A8E"/>
    <w:rsid w:val="002329E1"/>
    <w:rsid w:val="002332B6"/>
    <w:rsid w:val="002333F7"/>
    <w:rsid w:val="00272AC2"/>
    <w:rsid w:val="0027471A"/>
    <w:rsid w:val="00292016"/>
    <w:rsid w:val="0029487C"/>
    <w:rsid w:val="002B70A0"/>
    <w:rsid w:val="002D5F9C"/>
    <w:rsid w:val="002E0B9C"/>
    <w:rsid w:val="002E6287"/>
    <w:rsid w:val="002E7B0C"/>
    <w:rsid w:val="002F0171"/>
    <w:rsid w:val="002F4AC3"/>
    <w:rsid w:val="002F5A23"/>
    <w:rsid w:val="00300B25"/>
    <w:rsid w:val="00303AE1"/>
    <w:rsid w:val="0030522A"/>
    <w:rsid w:val="0030708C"/>
    <w:rsid w:val="003207EA"/>
    <w:rsid w:val="0032121F"/>
    <w:rsid w:val="00332377"/>
    <w:rsid w:val="00350762"/>
    <w:rsid w:val="00362DEB"/>
    <w:rsid w:val="0036311D"/>
    <w:rsid w:val="0036671D"/>
    <w:rsid w:val="0036777B"/>
    <w:rsid w:val="00372DE0"/>
    <w:rsid w:val="00375696"/>
    <w:rsid w:val="00380CB5"/>
    <w:rsid w:val="00382EA1"/>
    <w:rsid w:val="00385963"/>
    <w:rsid w:val="0039220A"/>
    <w:rsid w:val="003949BD"/>
    <w:rsid w:val="003A3980"/>
    <w:rsid w:val="003D5192"/>
    <w:rsid w:val="003D73CD"/>
    <w:rsid w:val="003E285B"/>
    <w:rsid w:val="003E4C6C"/>
    <w:rsid w:val="003F0766"/>
    <w:rsid w:val="003F0E56"/>
    <w:rsid w:val="00401B0B"/>
    <w:rsid w:val="004129B7"/>
    <w:rsid w:val="0041333B"/>
    <w:rsid w:val="00421886"/>
    <w:rsid w:val="00421E6B"/>
    <w:rsid w:val="00422DC1"/>
    <w:rsid w:val="004250E9"/>
    <w:rsid w:val="00437649"/>
    <w:rsid w:val="0045449B"/>
    <w:rsid w:val="00463715"/>
    <w:rsid w:val="00475AB3"/>
    <w:rsid w:val="00486BF2"/>
    <w:rsid w:val="0049346E"/>
    <w:rsid w:val="004B33CD"/>
    <w:rsid w:val="004B7DAA"/>
    <w:rsid w:val="004C233C"/>
    <w:rsid w:val="004D61A7"/>
    <w:rsid w:val="004E1941"/>
    <w:rsid w:val="004F0DAF"/>
    <w:rsid w:val="004F7BF2"/>
    <w:rsid w:val="00506127"/>
    <w:rsid w:val="00517399"/>
    <w:rsid w:val="005211A7"/>
    <w:rsid w:val="00524B92"/>
    <w:rsid w:val="0053024B"/>
    <w:rsid w:val="0053494A"/>
    <w:rsid w:val="0053630E"/>
    <w:rsid w:val="005378B0"/>
    <w:rsid w:val="005537F8"/>
    <w:rsid w:val="0055624C"/>
    <w:rsid w:val="00560F76"/>
    <w:rsid w:val="00561188"/>
    <w:rsid w:val="00562081"/>
    <w:rsid w:val="0057184E"/>
    <w:rsid w:val="00576154"/>
    <w:rsid w:val="00591FFE"/>
    <w:rsid w:val="005935FF"/>
    <w:rsid w:val="00593D7A"/>
    <w:rsid w:val="005971D5"/>
    <w:rsid w:val="005B7FE6"/>
    <w:rsid w:val="005C0B94"/>
    <w:rsid w:val="005D41B1"/>
    <w:rsid w:val="005E37AE"/>
    <w:rsid w:val="00601F6B"/>
    <w:rsid w:val="00610687"/>
    <w:rsid w:val="006200D4"/>
    <w:rsid w:val="006261E0"/>
    <w:rsid w:val="0063191A"/>
    <w:rsid w:val="00641392"/>
    <w:rsid w:val="006466AA"/>
    <w:rsid w:val="00654F86"/>
    <w:rsid w:val="00670383"/>
    <w:rsid w:val="00682C29"/>
    <w:rsid w:val="006909CD"/>
    <w:rsid w:val="006B7784"/>
    <w:rsid w:val="006C6725"/>
    <w:rsid w:val="006E785D"/>
    <w:rsid w:val="006F16F0"/>
    <w:rsid w:val="0070046D"/>
    <w:rsid w:val="0073135C"/>
    <w:rsid w:val="00736A4C"/>
    <w:rsid w:val="007520BE"/>
    <w:rsid w:val="00755F66"/>
    <w:rsid w:val="0076186E"/>
    <w:rsid w:val="00771BED"/>
    <w:rsid w:val="007752AD"/>
    <w:rsid w:val="00781DD1"/>
    <w:rsid w:val="007871D1"/>
    <w:rsid w:val="007C289D"/>
    <w:rsid w:val="007C6413"/>
    <w:rsid w:val="007C6BC7"/>
    <w:rsid w:val="007C7365"/>
    <w:rsid w:val="007C7FB8"/>
    <w:rsid w:val="007D1E1C"/>
    <w:rsid w:val="007E0D9B"/>
    <w:rsid w:val="007E7F83"/>
    <w:rsid w:val="007F352B"/>
    <w:rsid w:val="008154F7"/>
    <w:rsid w:val="008424A3"/>
    <w:rsid w:val="0085043D"/>
    <w:rsid w:val="008534D1"/>
    <w:rsid w:val="00886711"/>
    <w:rsid w:val="00886AA6"/>
    <w:rsid w:val="008915D2"/>
    <w:rsid w:val="00895104"/>
    <w:rsid w:val="008A15B0"/>
    <w:rsid w:val="008A2299"/>
    <w:rsid w:val="008A4E9D"/>
    <w:rsid w:val="008B4FE2"/>
    <w:rsid w:val="008D53ED"/>
    <w:rsid w:val="008F5874"/>
    <w:rsid w:val="008F77CD"/>
    <w:rsid w:val="0090388C"/>
    <w:rsid w:val="00916D15"/>
    <w:rsid w:val="00917E77"/>
    <w:rsid w:val="00920B5D"/>
    <w:rsid w:val="00926EA6"/>
    <w:rsid w:val="00937124"/>
    <w:rsid w:val="0094367D"/>
    <w:rsid w:val="009700F7"/>
    <w:rsid w:val="009741B4"/>
    <w:rsid w:val="00980F09"/>
    <w:rsid w:val="009A263A"/>
    <w:rsid w:val="009B063D"/>
    <w:rsid w:val="009B634A"/>
    <w:rsid w:val="009B63B4"/>
    <w:rsid w:val="009B6CF1"/>
    <w:rsid w:val="009C689E"/>
    <w:rsid w:val="009D2823"/>
    <w:rsid w:val="009E1BAE"/>
    <w:rsid w:val="009E2D28"/>
    <w:rsid w:val="009F5071"/>
    <w:rsid w:val="009F59CB"/>
    <w:rsid w:val="00A02648"/>
    <w:rsid w:val="00A10784"/>
    <w:rsid w:val="00A10A2F"/>
    <w:rsid w:val="00A14F02"/>
    <w:rsid w:val="00A23A50"/>
    <w:rsid w:val="00A3098E"/>
    <w:rsid w:val="00A334B1"/>
    <w:rsid w:val="00A41DE6"/>
    <w:rsid w:val="00A436B8"/>
    <w:rsid w:val="00A448C1"/>
    <w:rsid w:val="00A505FB"/>
    <w:rsid w:val="00A5334B"/>
    <w:rsid w:val="00A57041"/>
    <w:rsid w:val="00A672C2"/>
    <w:rsid w:val="00A73C3D"/>
    <w:rsid w:val="00A743FB"/>
    <w:rsid w:val="00A80332"/>
    <w:rsid w:val="00A841B4"/>
    <w:rsid w:val="00A861AB"/>
    <w:rsid w:val="00A94398"/>
    <w:rsid w:val="00AA7AA0"/>
    <w:rsid w:val="00AB4981"/>
    <w:rsid w:val="00AC315F"/>
    <w:rsid w:val="00AC5A53"/>
    <w:rsid w:val="00AE02BB"/>
    <w:rsid w:val="00AE254B"/>
    <w:rsid w:val="00AF1A2F"/>
    <w:rsid w:val="00AF4D1E"/>
    <w:rsid w:val="00AF58A4"/>
    <w:rsid w:val="00AF78AB"/>
    <w:rsid w:val="00B024EC"/>
    <w:rsid w:val="00B04BAE"/>
    <w:rsid w:val="00B13B3B"/>
    <w:rsid w:val="00B14D79"/>
    <w:rsid w:val="00B23656"/>
    <w:rsid w:val="00B23A44"/>
    <w:rsid w:val="00B25516"/>
    <w:rsid w:val="00B43495"/>
    <w:rsid w:val="00B455EE"/>
    <w:rsid w:val="00B544BC"/>
    <w:rsid w:val="00B70211"/>
    <w:rsid w:val="00B71763"/>
    <w:rsid w:val="00B93FE2"/>
    <w:rsid w:val="00B965F8"/>
    <w:rsid w:val="00B97CEA"/>
    <w:rsid w:val="00BA0FB4"/>
    <w:rsid w:val="00BB2350"/>
    <w:rsid w:val="00BB6D39"/>
    <w:rsid w:val="00BD4D17"/>
    <w:rsid w:val="00BE598D"/>
    <w:rsid w:val="00BF023A"/>
    <w:rsid w:val="00C019F3"/>
    <w:rsid w:val="00C0441A"/>
    <w:rsid w:val="00C07E82"/>
    <w:rsid w:val="00C144C2"/>
    <w:rsid w:val="00C15011"/>
    <w:rsid w:val="00C41DE9"/>
    <w:rsid w:val="00C5107D"/>
    <w:rsid w:val="00C55B79"/>
    <w:rsid w:val="00C6698D"/>
    <w:rsid w:val="00C715CD"/>
    <w:rsid w:val="00C72F0B"/>
    <w:rsid w:val="00C84D21"/>
    <w:rsid w:val="00C8764F"/>
    <w:rsid w:val="00C96D80"/>
    <w:rsid w:val="00CA6B4F"/>
    <w:rsid w:val="00CB1FDF"/>
    <w:rsid w:val="00CC0E85"/>
    <w:rsid w:val="00CD3764"/>
    <w:rsid w:val="00CD6BEE"/>
    <w:rsid w:val="00CE2C3D"/>
    <w:rsid w:val="00CE77F5"/>
    <w:rsid w:val="00D01326"/>
    <w:rsid w:val="00D01F92"/>
    <w:rsid w:val="00D0468B"/>
    <w:rsid w:val="00D0550B"/>
    <w:rsid w:val="00D1082F"/>
    <w:rsid w:val="00D17141"/>
    <w:rsid w:val="00D2739A"/>
    <w:rsid w:val="00D33091"/>
    <w:rsid w:val="00D406A8"/>
    <w:rsid w:val="00D42C35"/>
    <w:rsid w:val="00D53F15"/>
    <w:rsid w:val="00D56837"/>
    <w:rsid w:val="00D670BF"/>
    <w:rsid w:val="00D8099A"/>
    <w:rsid w:val="00D85654"/>
    <w:rsid w:val="00D856BD"/>
    <w:rsid w:val="00D90555"/>
    <w:rsid w:val="00DA4A43"/>
    <w:rsid w:val="00DA5BEB"/>
    <w:rsid w:val="00DE395C"/>
    <w:rsid w:val="00E111E4"/>
    <w:rsid w:val="00E13167"/>
    <w:rsid w:val="00E2411A"/>
    <w:rsid w:val="00E24D49"/>
    <w:rsid w:val="00E268B5"/>
    <w:rsid w:val="00E33248"/>
    <w:rsid w:val="00E37225"/>
    <w:rsid w:val="00E4032A"/>
    <w:rsid w:val="00E4340C"/>
    <w:rsid w:val="00E51439"/>
    <w:rsid w:val="00E51A0B"/>
    <w:rsid w:val="00E65859"/>
    <w:rsid w:val="00E65ED9"/>
    <w:rsid w:val="00E669F6"/>
    <w:rsid w:val="00E70074"/>
    <w:rsid w:val="00E741EA"/>
    <w:rsid w:val="00E93B54"/>
    <w:rsid w:val="00EC0AA6"/>
    <w:rsid w:val="00ED5FFB"/>
    <w:rsid w:val="00EE05E4"/>
    <w:rsid w:val="00EE7780"/>
    <w:rsid w:val="00EF36A5"/>
    <w:rsid w:val="00EF78E7"/>
    <w:rsid w:val="00F0057C"/>
    <w:rsid w:val="00F1383A"/>
    <w:rsid w:val="00F173CA"/>
    <w:rsid w:val="00F178F2"/>
    <w:rsid w:val="00F31A43"/>
    <w:rsid w:val="00F32AB4"/>
    <w:rsid w:val="00F3537E"/>
    <w:rsid w:val="00F35944"/>
    <w:rsid w:val="00F3705F"/>
    <w:rsid w:val="00F41541"/>
    <w:rsid w:val="00F42CBB"/>
    <w:rsid w:val="00F45EEE"/>
    <w:rsid w:val="00F47BEB"/>
    <w:rsid w:val="00F56EF3"/>
    <w:rsid w:val="00F57AE3"/>
    <w:rsid w:val="00F670C3"/>
    <w:rsid w:val="00F70A82"/>
    <w:rsid w:val="00F72788"/>
    <w:rsid w:val="00F80681"/>
    <w:rsid w:val="00F82328"/>
    <w:rsid w:val="00F83EE7"/>
    <w:rsid w:val="00F90EB8"/>
    <w:rsid w:val="00FA5048"/>
    <w:rsid w:val="00FC0CAF"/>
    <w:rsid w:val="00FD08DC"/>
    <w:rsid w:val="00FD1400"/>
    <w:rsid w:val="00FE5068"/>
    <w:rsid w:val="00FE6DAF"/>
    <w:rsid w:val="00FF3159"/>
    <w:rsid w:val="00FF3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D29F9B"/>
  <w15:chartTrackingRefBased/>
  <w15:docId w15:val="{7E89BDEC-89C6-854B-BEEF-404D10CDA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color w:val="0D0D0D" w:themeColor="text1" w:themeTint="F2"/>
        <w:sz w:val="22"/>
        <w:szCs w:val="22"/>
        <w:lang w:val="en-US" w:eastAsia="ja-JP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4" w:qFormat="1"/>
    <w:lsdException w:name="heading 2" w:semiHidden="1" w:uiPriority="9" w:unhideWhenUsed="1" w:qFormat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 w:qFormat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 w:uiPriority="10" w:unhideWhenUsed="1" w:qFormat="1"/>
    <w:lsdException w:name="List Number" w:semiHidden="1" w:uiPriority="9" w:unhideWhenUsed="1" w:qFormat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7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9" w:unhideWhenUsed="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78E7"/>
    <w:pPr>
      <w:spacing w:after="0"/>
    </w:pPr>
    <w:rPr>
      <w:rFonts w:cs="Arial"/>
      <w:color w:val="000000" w:themeColor="text1"/>
      <w:sz w:val="20"/>
      <w:szCs w:val="16"/>
    </w:rPr>
  </w:style>
  <w:style w:type="paragraph" w:styleId="Heading1">
    <w:name w:val="heading 1"/>
    <w:basedOn w:val="Normal"/>
    <w:next w:val="Normal"/>
    <w:link w:val="Heading1Char"/>
    <w:uiPriority w:val="4"/>
    <w:qFormat/>
    <w:rsid w:val="00F45EEE"/>
    <w:pPr>
      <w:spacing w:line="240" w:lineRule="auto"/>
      <w:outlineLvl w:val="0"/>
    </w:pPr>
    <w:rPr>
      <w:rFonts w:asciiTheme="majorHAnsi" w:hAnsiTheme="majorHAnsi"/>
      <w:bCs/>
      <w:szCs w:val="22"/>
    </w:rPr>
  </w:style>
  <w:style w:type="paragraph" w:styleId="Heading2">
    <w:name w:val="heading 2"/>
    <w:basedOn w:val="Normal"/>
    <w:next w:val="Normal"/>
    <w:link w:val="Heading2Char"/>
    <w:uiPriority w:val="6"/>
    <w:qFormat/>
    <w:rsid w:val="00F45EEE"/>
    <w:pPr>
      <w:keepNext/>
      <w:keepLines/>
      <w:outlineLvl w:val="1"/>
    </w:pPr>
    <w:rPr>
      <w:rFonts w:eastAsiaTheme="majorEastAsia" w:cstheme="majorBidi"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7"/>
    <w:qFormat/>
    <w:rsid w:val="00D0468B"/>
    <w:pPr>
      <w:spacing w:line="480" w:lineRule="exact"/>
      <w:contextualSpacing/>
    </w:pPr>
    <w:rPr>
      <w:rFonts w:asciiTheme="majorHAnsi" w:hAnsiTheme="majorHAnsi"/>
      <w:caps/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7"/>
    <w:rsid w:val="00D0468B"/>
    <w:rPr>
      <w:rFonts w:asciiTheme="majorHAnsi" w:hAnsiTheme="majorHAnsi" w:cs="Arial"/>
      <w:caps/>
      <w:color w:val="000000" w:themeColor="text1"/>
      <w:sz w:val="40"/>
      <w:szCs w:val="40"/>
    </w:rPr>
  </w:style>
  <w:style w:type="paragraph" w:customStyle="1" w:styleId="RowHeading">
    <w:name w:val="Row Heading"/>
    <w:basedOn w:val="Normal"/>
    <w:uiPriority w:val="5"/>
    <w:semiHidden/>
    <w:qFormat/>
    <w:rPr>
      <w:b/>
      <w:bCs/>
    </w:rPr>
  </w:style>
  <w:style w:type="table" w:styleId="TableGrid">
    <w:name w:val="Table Grid"/>
    <w:basedOn w:val="TableNormal"/>
    <w:uiPriority w:val="3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rmHeading">
    <w:name w:val="Form Heading"/>
    <w:basedOn w:val="Normal"/>
    <w:uiPriority w:val="3"/>
    <w:semiHidden/>
    <w:qFormat/>
    <w:pPr>
      <w:spacing w:after="320"/>
      <w:ind w:right="288"/>
    </w:pPr>
    <w:rPr>
      <w:color w:val="595959" w:themeColor="text1" w:themeTint="A6"/>
    </w:rPr>
  </w:style>
  <w:style w:type="paragraph" w:customStyle="1" w:styleId="TableText">
    <w:name w:val="Table Text"/>
    <w:basedOn w:val="Normal"/>
    <w:uiPriority w:val="3"/>
    <w:semiHidden/>
    <w:qFormat/>
    <w:pPr>
      <w:spacing w:after="320"/>
    </w:pPr>
  </w:style>
  <w:style w:type="character" w:customStyle="1" w:styleId="Heading1Char">
    <w:name w:val="Heading 1 Char"/>
    <w:basedOn w:val="DefaultParagraphFont"/>
    <w:link w:val="Heading1"/>
    <w:uiPriority w:val="4"/>
    <w:rsid w:val="00F45EEE"/>
    <w:rPr>
      <w:rFonts w:asciiTheme="majorHAnsi" w:hAnsiTheme="majorHAnsi" w:cs="Arial"/>
      <w:bCs/>
      <w:color w:val="000000" w:themeColor="text1"/>
      <w:sz w:val="20"/>
    </w:rPr>
  </w:style>
  <w:style w:type="paragraph" w:styleId="ListNumber">
    <w:name w:val="List Number"/>
    <w:basedOn w:val="Normal"/>
    <w:uiPriority w:val="9"/>
    <w:semiHidden/>
    <w:qFormat/>
    <w:pPr>
      <w:numPr>
        <w:numId w:val="1"/>
      </w:numPr>
      <w:spacing w:after="200"/>
    </w:pPr>
  </w:style>
  <w:style w:type="character" w:customStyle="1" w:styleId="Heading2Char">
    <w:name w:val="Heading 2 Char"/>
    <w:basedOn w:val="DefaultParagraphFont"/>
    <w:link w:val="Heading2"/>
    <w:uiPriority w:val="6"/>
    <w:rsid w:val="00F45EEE"/>
    <w:rPr>
      <w:rFonts w:eastAsiaTheme="majorEastAsia" w:cstheme="majorBidi"/>
      <w:color w:val="000000" w:themeColor="text1"/>
      <w:sz w:val="16"/>
      <w:szCs w:val="16"/>
    </w:rPr>
  </w:style>
  <w:style w:type="paragraph" w:styleId="Footer">
    <w:name w:val="footer"/>
    <w:basedOn w:val="Normal"/>
    <w:link w:val="FooterChar"/>
    <w:uiPriority w:val="99"/>
    <w:semiHidden/>
    <w:qFormat/>
    <w:pPr>
      <w:spacing w:line="240" w:lineRule="auto"/>
      <w:jc w:val="right"/>
    </w:pPr>
    <w:rPr>
      <w:color w:val="FDF9E2" w:themeColor="accent1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D2739A"/>
    <w:rPr>
      <w:rFonts w:cs="Arial"/>
      <w:color w:val="FDF9E2" w:themeColor="accent1"/>
      <w:sz w:val="20"/>
      <w:szCs w:val="16"/>
    </w:rPr>
  </w:style>
  <w:style w:type="paragraph" w:styleId="NormalWeb">
    <w:name w:val="Normal (Web)"/>
    <w:basedOn w:val="Normal"/>
    <w:uiPriority w:val="99"/>
    <w:semiHidden/>
    <w:rsid w:val="00560F76"/>
    <w:pPr>
      <w:spacing w:before="100" w:beforeAutospacing="1" w:after="100" w:afterAutospacing="1" w:line="240" w:lineRule="auto"/>
    </w:pPr>
    <w:rPr>
      <w:rFonts w:ascii="Times New Roman" w:hAnsi="Times New Roman" w:cs="Times New Roman"/>
      <w:szCs w:val="24"/>
    </w:rPr>
  </w:style>
  <w:style w:type="paragraph" w:styleId="BalloonText">
    <w:name w:val="Balloon Text"/>
    <w:basedOn w:val="Normal"/>
    <w:link w:val="BalloonTextChar"/>
    <w:uiPriority w:val="99"/>
    <w:semiHidden/>
    <w:rsid w:val="00560F76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2739A"/>
    <w:rPr>
      <w:rFonts w:ascii="Segoe UI" w:hAnsi="Segoe UI" w:cs="Segoe UI"/>
      <w:color w:val="000000" w:themeColor="text1"/>
      <w:sz w:val="18"/>
      <w:szCs w:val="18"/>
    </w:rPr>
  </w:style>
  <w:style w:type="paragraph" w:styleId="ListBullet">
    <w:name w:val="List Bullet"/>
    <w:basedOn w:val="Normal-Table"/>
    <w:uiPriority w:val="10"/>
    <w:semiHidden/>
    <w:qFormat/>
    <w:rsid w:val="008F5874"/>
    <w:pPr>
      <w:spacing w:before="40"/>
      <w:contextualSpacing/>
    </w:pPr>
  </w:style>
  <w:style w:type="paragraph" w:styleId="Header">
    <w:name w:val="header"/>
    <w:basedOn w:val="Normal"/>
    <w:link w:val="HeaderChar"/>
    <w:uiPriority w:val="99"/>
    <w:semiHidden/>
    <w:rsid w:val="004D61A7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2739A"/>
    <w:rPr>
      <w:rFonts w:cs="Arial"/>
      <w:color w:val="000000" w:themeColor="text1"/>
      <w:sz w:val="20"/>
      <w:szCs w:val="16"/>
    </w:rPr>
  </w:style>
  <w:style w:type="paragraph" w:customStyle="1" w:styleId="Details">
    <w:name w:val="Details"/>
    <w:basedOn w:val="Normal"/>
    <w:semiHidden/>
    <w:qFormat/>
    <w:rsid w:val="00C96D80"/>
    <w:pPr>
      <w:spacing w:after="360"/>
      <w:contextualSpacing/>
    </w:pPr>
    <w:rPr>
      <w:szCs w:val="24"/>
    </w:rPr>
  </w:style>
  <w:style w:type="character" w:styleId="PlaceholderText">
    <w:name w:val="Placeholder Text"/>
    <w:basedOn w:val="DefaultParagraphFont"/>
    <w:uiPriority w:val="99"/>
    <w:semiHidden/>
    <w:rsid w:val="00AB4981"/>
    <w:rPr>
      <w:color w:val="808080"/>
    </w:rPr>
  </w:style>
  <w:style w:type="table" w:styleId="ListTable6Colourful">
    <w:name w:val="List Table 6 Colorful"/>
    <w:basedOn w:val="TableNormal"/>
    <w:uiPriority w:val="51"/>
    <w:rsid w:val="00D0550B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Bold">
    <w:name w:val="Bold"/>
    <w:uiPriority w:val="1"/>
    <w:semiHidden/>
    <w:qFormat/>
    <w:rsid w:val="00C96D80"/>
    <w:rPr>
      <w:rFonts w:ascii="Arial Black" w:hAnsi="Arial Black" w:cs="Arial"/>
      <w:b w:val="0"/>
      <w:bCs/>
      <w:color w:val="auto"/>
      <w:sz w:val="20"/>
      <w:szCs w:val="16"/>
    </w:rPr>
  </w:style>
  <w:style w:type="paragraph" w:customStyle="1" w:styleId="TableTimes">
    <w:name w:val="Table Times"/>
    <w:basedOn w:val="Normal"/>
    <w:semiHidden/>
    <w:qFormat/>
    <w:rsid w:val="008F5874"/>
    <w:pPr>
      <w:spacing w:before="120" w:after="120" w:line="360" w:lineRule="auto"/>
    </w:pPr>
    <w:rPr>
      <w:bCs/>
      <w:szCs w:val="28"/>
    </w:rPr>
  </w:style>
  <w:style w:type="paragraph" w:customStyle="1" w:styleId="Normal-Table">
    <w:name w:val="Normal - Table"/>
    <w:basedOn w:val="Normal"/>
    <w:semiHidden/>
    <w:qFormat/>
    <w:rsid w:val="008F5874"/>
    <w:pPr>
      <w:spacing w:before="120" w:after="120" w:line="240" w:lineRule="auto"/>
      <w:ind w:left="288"/>
    </w:pPr>
  </w:style>
  <w:style w:type="paragraph" w:customStyle="1" w:styleId="DetailsBold">
    <w:name w:val="Details Bold"/>
    <w:basedOn w:val="Details"/>
    <w:semiHidden/>
    <w:qFormat/>
    <w:rsid w:val="00A10A2F"/>
    <w:rPr>
      <w:b/>
    </w:rPr>
  </w:style>
  <w:style w:type="paragraph" w:customStyle="1" w:styleId="ImagePlaceholder">
    <w:name w:val="Image Placeholder"/>
    <w:basedOn w:val="Normal"/>
    <w:semiHidden/>
    <w:qFormat/>
    <w:rsid w:val="00D0468B"/>
    <w:rPr>
      <w:sz w:val="10"/>
    </w:rPr>
  </w:style>
  <w:style w:type="paragraph" w:styleId="Subtitle">
    <w:name w:val="Subtitle"/>
    <w:basedOn w:val="Normal"/>
    <w:next w:val="Normal"/>
    <w:link w:val="SubtitleChar"/>
    <w:uiPriority w:val="9"/>
    <w:semiHidden/>
    <w:qFormat/>
    <w:rsid w:val="00D0468B"/>
    <w:rPr>
      <w:rFonts w:asciiTheme="majorHAnsi" w:hAnsiTheme="majorHAnsi"/>
      <w:b/>
      <w:color w:val="FFFFFF" w:themeColor="background1"/>
      <w:sz w:val="32"/>
      <w:szCs w:val="32"/>
    </w:rPr>
  </w:style>
  <w:style w:type="character" w:customStyle="1" w:styleId="SubtitleChar">
    <w:name w:val="Subtitle Char"/>
    <w:basedOn w:val="DefaultParagraphFont"/>
    <w:link w:val="Subtitle"/>
    <w:uiPriority w:val="9"/>
    <w:semiHidden/>
    <w:rsid w:val="00D2739A"/>
    <w:rPr>
      <w:rFonts w:asciiTheme="majorHAnsi" w:hAnsiTheme="majorHAnsi" w:cs="Arial"/>
      <w:b/>
      <w:color w:val="FFFFFF" w:themeColor="background1"/>
      <w:sz w:val="32"/>
      <w:szCs w:val="32"/>
    </w:rPr>
  </w:style>
  <w:style w:type="character" w:styleId="Emphasis">
    <w:name w:val="Emphasis"/>
    <w:uiPriority w:val="20"/>
    <w:qFormat/>
    <w:rsid w:val="00EF78E7"/>
    <w:rPr>
      <w:b/>
      <w:i w:val="0"/>
      <w:iCs/>
    </w:rPr>
  </w:style>
  <w:style w:type="paragraph" w:styleId="ListParagraph">
    <w:name w:val="List Paragraph"/>
    <w:basedOn w:val="Normal"/>
    <w:uiPriority w:val="34"/>
    <w:semiHidden/>
    <w:qFormat/>
    <w:rsid w:val="006261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09971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%7b7611E5F6-6B17-C346-9753-FD83A2B4C266%7dtf33914461_win32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docParts>
    <w:docPart>
      <w:docPartPr>
        <w:name w:val="3E19678310CE7E469252302432B5AD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8A90EB-7D82-774D-B328-155D1C1F4A5B}"/>
      </w:docPartPr>
      <w:docPartBody>
        <w:p w:rsidR="00223D36" w:rsidRDefault="00EC111B">
          <w:pPr>
            <w:pStyle w:val="3E19678310CE7E469252302432B5AD26"/>
          </w:pPr>
          <w:r w:rsidRPr="00EF78E7">
            <w:t>MEETING AGENDA</w:t>
          </w:r>
        </w:p>
      </w:docPartBody>
    </w:docPart>
    <w:docPart>
      <w:docPartPr>
        <w:name w:val="4F38F9426B73F54D8FC16B13ACC5D1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62A5D1-4FA2-A243-9ED1-CC7F06E3A30B}"/>
      </w:docPartPr>
      <w:docPartBody>
        <w:p w:rsidR="00223D36" w:rsidRDefault="00EC111B">
          <w:pPr>
            <w:pStyle w:val="4F38F9426B73F54D8FC16B13ACC5D100"/>
          </w:pPr>
          <w:r w:rsidRPr="00EF78E7">
            <w:rPr>
              <w:rStyle w:val="Heading1Char"/>
            </w:rPr>
            <w:t>Date:</w:t>
          </w:r>
        </w:p>
      </w:docPartBody>
    </w:docPart>
    <w:docPart>
      <w:docPartPr>
        <w:name w:val="8CF34C5D8A068F40AA3268B7A487A2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D39665-26CE-6242-9BFC-6A61DE24C8F8}"/>
      </w:docPartPr>
      <w:docPartBody>
        <w:p w:rsidR="00223D36" w:rsidRDefault="00EC111B">
          <w:pPr>
            <w:pStyle w:val="8CF34C5D8A068F40AA3268B7A487A20F"/>
          </w:pPr>
          <w:r w:rsidRPr="00EF78E7">
            <w:rPr>
              <w:rStyle w:val="Heading1Char"/>
            </w:rPr>
            <w:t>Time:</w:t>
          </w:r>
        </w:p>
      </w:docPartBody>
    </w:docPart>
    <w:docPart>
      <w:docPartPr>
        <w:name w:val="2699845FDB10C144B7E6ABB1EC9824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E75A05-8816-0348-96A2-320C0962E14B}"/>
      </w:docPartPr>
      <w:docPartBody>
        <w:p w:rsidR="00223D36" w:rsidRDefault="00EC111B">
          <w:pPr>
            <w:pStyle w:val="2699845FDB10C144B7E6ABB1EC9824B0"/>
          </w:pPr>
          <w:r w:rsidRPr="00EF78E7">
            <w:rPr>
              <w:rStyle w:val="Heading1Char"/>
            </w:rPr>
            <w:t>Facilitator:</w:t>
          </w:r>
        </w:p>
      </w:docPartBody>
    </w:docPart>
    <w:docPart>
      <w:docPartPr>
        <w:name w:val="5BF63A0AB560C04EA26386AA8A70B2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4126F5-D752-BF47-9A99-809DC4E5D86A}"/>
      </w:docPartPr>
      <w:docPartBody>
        <w:p w:rsidR="00223D36" w:rsidRDefault="00EC111B">
          <w:pPr>
            <w:pStyle w:val="5BF63A0AB560C04EA26386AA8A70B21D"/>
          </w:pPr>
          <w:r w:rsidRPr="00C96D80">
            <w:t>Time</w:t>
          </w:r>
        </w:p>
      </w:docPartBody>
    </w:docPart>
    <w:docPart>
      <w:docPartPr>
        <w:name w:val="76EE128F7F8F2347AF48585FCB8E42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05297B-7682-6B49-BCDE-8162C8812DC6}"/>
      </w:docPartPr>
      <w:docPartBody>
        <w:p w:rsidR="00223D36" w:rsidRDefault="00EC111B">
          <w:pPr>
            <w:pStyle w:val="76EE128F7F8F2347AF48585FCB8E422B"/>
          </w:pPr>
          <w:r w:rsidRPr="00C96D80">
            <w:t>Item</w:t>
          </w:r>
        </w:p>
      </w:docPartBody>
    </w:docPart>
    <w:docPart>
      <w:docPartPr>
        <w:name w:val="24E118F102DB264E9F339C5EFD0CE6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0569CE-85EF-CA46-8662-F748C3C81D1F}"/>
      </w:docPartPr>
      <w:docPartBody>
        <w:p w:rsidR="00223D36" w:rsidRDefault="00EC111B">
          <w:pPr>
            <w:pStyle w:val="24E118F102DB264E9F339C5EFD0CE65E"/>
          </w:pPr>
          <w:r w:rsidRPr="00C96D80">
            <w:t>Owner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ill Sans">
    <w:panose1 w:val="020B0502020104020203"/>
    <w:charset w:val="B1"/>
    <w:family w:val="swiss"/>
    <w:pitch w:val="variable"/>
    <w:sig w:usb0="80000A67" w:usb1="00000000" w:usb2="00000000" w:usb3="00000000" w:csb0="000001F7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Variable Display">
    <w:panose1 w:val="00000000000000000000"/>
    <w:charset w:val="00"/>
    <w:family w:val="auto"/>
    <w:pitch w:val="variable"/>
    <w:sig w:usb0="E4002EFF" w:usb1="C000E47F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revisionView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A2A"/>
    <w:rsid w:val="00216E4F"/>
    <w:rsid w:val="00223D36"/>
    <w:rsid w:val="007C04F8"/>
    <w:rsid w:val="00BE0A2A"/>
    <w:rsid w:val="00EC111B"/>
    <w:rsid w:val="00EE7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4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4"/>
    <w:qFormat/>
    <w:pPr>
      <w:spacing w:after="0" w:line="240" w:lineRule="auto"/>
      <w:outlineLvl w:val="0"/>
    </w:pPr>
    <w:rPr>
      <w:rFonts w:asciiTheme="majorHAnsi" w:hAnsiTheme="majorHAnsi" w:cs="Arial"/>
      <w:bCs/>
      <w:color w:val="000000" w:themeColor="text1"/>
      <w:kern w:val="0"/>
      <w:sz w:val="20"/>
      <w:szCs w:val="22"/>
      <w:lang w:val="en-US" w:eastAsia="ja-JP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E19678310CE7E469252302432B5AD26">
    <w:name w:val="3E19678310CE7E469252302432B5AD26"/>
  </w:style>
  <w:style w:type="character" w:customStyle="1" w:styleId="Heading1Char">
    <w:name w:val="Heading 1 Char"/>
    <w:basedOn w:val="DefaultParagraphFont"/>
    <w:link w:val="Heading1"/>
    <w:uiPriority w:val="4"/>
    <w:rPr>
      <w:rFonts w:asciiTheme="majorHAnsi" w:hAnsiTheme="majorHAnsi" w:cs="Arial"/>
      <w:bCs/>
      <w:color w:val="000000" w:themeColor="text1"/>
      <w:kern w:val="0"/>
      <w:sz w:val="20"/>
      <w:szCs w:val="22"/>
      <w:lang w:val="en-US" w:eastAsia="ja-JP"/>
      <w14:ligatures w14:val="none"/>
    </w:rPr>
  </w:style>
  <w:style w:type="paragraph" w:customStyle="1" w:styleId="4F38F9426B73F54D8FC16B13ACC5D100">
    <w:name w:val="4F38F9426B73F54D8FC16B13ACC5D100"/>
  </w:style>
  <w:style w:type="paragraph" w:customStyle="1" w:styleId="8CF34C5D8A068F40AA3268B7A487A20F">
    <w:name w:val="8CF34C5D8A068F40AA3268B7A487A20F"/>
  </w:style>
  <w:style w:type="paragraph" w:customStyle="1" w:styleId="2699845FDB10C144B7E6ABB1EC9824B0">
    <w:name w:val="2699845FDB10C144B7E6ABB1EC9824B0"/>
  </w:style>
  <w:style w:type="paragraph" w:customStyle="1" w:styleId="5BF63A0AB560C04EA26386AA8A70B21D">
    <w:name w:val="5BF63A0AB560C04EA26386AA8A70B21D"/>
  </w:style>
  <w:style w:type="paragraph" w:customStyle="1" w:styleId="76EE128F7F8F2347AF48585FCB8E422B">
    <w:name w:val="76EE128F7F8F2347AF48585FCB8E422B"/>
  </w:style>
  <w:style w:type="paragraph" w:customStyle="1" w:styleId="24E118F102DB264E9F339C5EFD0CE65E">
    <w:name w:val="24E118F102DB264E9F339C5EFD0CE65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112">
      <a:dk1>
        <a:sysClr val="windowText" lastClr="000000"/>
      </a:dk1>
      <a:lt1>
        <a:sysClr val="window" lastClr="FFFFFF"/>
      </a:lt1>
      <a:dk2>
        <a:srgbClr val="E7E6E6"/>
      </a:dk2>
      <a:lt2>
        <a:srgbClr val="E7E6E6"/>
      </a:lt2>
      <a:accent1>
        <a:srgbClr val="FDF9E2"/>
      </a:accent1>
      <a:accent2>
        <a:srgbClr val="E86538"/>
      </a:accent2>
      <a:accent3>
        <a:srgbClr val="00B0F0"/>
      </a:accent3>
      <a:accent4>
        <a:srgbClr val="038B30"/>
      </a:accent4>
      <a:accent5>
        <a:srgbClr val="FFC000"/>
      </a:accent5>
      <a:accent6>
        <a:srgbClr val="7F64E2"/>
      </a:accent6>
      <a:hlink>
        <a:srgbClr val="05D74D"/>
      </a:hlink>
      <a:folHlink>
        <a:srgbClr val="C0F400"/>
      </a:folHlink>
    </a:clrScheme>
    <a:fontScheme name="Custom 4">
      <a:majorFont>
        <a:latin typeface="Arial Black"/>
        <a:ea typeface="Gill Sans"/>
        <a:cs typeface="Gill Sans"/>
      </a:majorFont>
      <a:minorFont>
        <a:latin typeface="Arial"/>
        <a:ea typeface="Gill Sans"/>
        <a:cs typeface="Gill Sans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865A94E092A7742AF5D256D242A517E" ma:contentTypeVersion="10" ma:contentTypeDescription="Create a new document." ma:contentTypeScope="" ma:versionID="e2d602b6a83ec08526a8cc454681a205">
  <xsd:schema xmlns:xsd="http://www.w3.org/2001/XMLSchema" xmlns:xs="http://www.w3.org/2001/XMLSchema" xmlns:p="http://schemas.microsoft.com/office/2006/metadata/properties" xmlns:ns2="6251db21-1b95-45f3-b403-093a84659a04" targetNamespace="http://schemas.microsoft.com/office/2006/metadata/properties" ma:root="true" ma:fieldsID="31ee6009ddd4fba8b66c79333aea7522" ns2:_="">
    <xsd:import namespace="6251db21-1b95-45f3-b403-093a84659a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51db21-1b95-45f3-b403-093a84659a0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c921d02d-b337-4ce5-bd1c-22d9132a6b1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251db21-1b95-45f3-b403-093a84659a04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54ABD45-5F7E-447B-B3B5-398274A35E7D}"/>
</file>

<file path=customXml/itemProps2.xml><?xml version="1.0" encoding="utf-8"?>
<ds:datastoreItem xmlns:ds="http://schemas.openxmlformats.org/officeDocument/2006/customXml" ds:itemID="{E1454261-AD54-482F-AA81-735E199C5AB7}">
  <ds:schemaRefs>
    <ds:schemaRef ds:uri="http://schemas.microsoft.com/office/2006/metadata/properties"/>
    <ds:schemaRef ds:uri="http://www.w3.org/2000/xmlns/"/>
    <ds:schemaRef ds:uri="http://schemas.microsoft.com/sharepoint/v3"/>
    <ds:schemaRef ds:uri="http://www.w3.org/2001/XMLSchema-instance"/>
    <ds:schemaRef ds:uri="71af3243-3dd4-4a8d-8c0d-dd76da1f02a5"/>
    <ds:schemaRef ds:uri="http://schemas.microsoft.com/office/infopath/2007/PartnerControls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4699A965-E82B-4F76-8847-5F4AF552BCD2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%7b7611E5F6-6B17-C346-9753-FD83A2B4C266%7dtf33914461_win32.dotx</Template>
  <TotalTime>0</TotalTime>
  <Pages>2</Pages>
  <Words>192</Words>
  <Characters>1101</Characters>
  <Application>Microsoft Office Word</Application>
  <DocSecurity>0</DocSecurity>
  <Lines>9</Lines>
  <Paragraphs>2</Paragraphs>
  <ScaleCrop>false</ScaleCrop>
  <Company/>
  <LinksUpToDate>false</LinksUpToDate>
  <CharactersWithSpaces>1291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Aryan Gholami</cp:lastModifiedBy>
  <cp:revision>2</cp:revision>
  <dcterms:created xsi:type="dcterms:W3CDTF">2026-08-21T03:19:00Z</dcterms:created>
  <dcterms:modified xsi:type="dcterms:W3CDTF">2026-08-21T03:19:00Z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0x0101000865A94E092A7742AF5D256D242A517E</vt:lpwstr>
  </property>
</Properties>
</file>